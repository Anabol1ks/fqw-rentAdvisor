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aps w:val="0"/>
          <w:color w:val="auto"/>
          <w:spacing w:val="0"/>
          <w:kern w:val="0"/>
          <w:sz w:val="28"/>
          <w:szCs w:val="22"/>
          <w:lang w:eastAsia="en-US"/>
        </w:rPr>
        <w:id w:val="-1067176661"/>
        <w:docPartObj>
          <w:docPartGallery w:val="Table of Contents"/>
          <w:docPartUnique/>
        </w:docPartObj>
      </w:sdtPr>
      <w:sdtEndPr>
        <w:rPr>
          <w:rFonts w:cs="Times New Roman"/>
          <w:szCs w:val="28"/>
        </w:rPr>
      </w:sdtEndPr>
      <w:sdtContent>
        <w:p w14:paraId="2EA9F66F" w14:textId="77777777" w:rsidR="00F0391A" w:rsidRPr="00F0391A" w:rsidRDefault="00467B47" w:rsidP="00F0391A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rPr>
              <w:rStyle w:val="1b"/>
              <w:color w:val="auto"/>
            </w:rPr>
            <w:t>СОДЕРЖАНИЕ</w:t>
          </w:r>
          <w:r w:rsidR="002B69D7" w:rsidRPr="00F0391A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="002B69D7" w:rsidRPr="00F0391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2B69D7" w:rsidRPr="00F0391A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</w:p>
        <w:p w14:paraId="495FCC27" w14:textId="2C35C7A8" w:rsidR="00F0391A" w:rsidRPr="00F0391A" w:rsidRDefault="008B6D78">
          <w:pPr>
            <w:pStyle w:val="1d"/>
            <w:rPr>
              <w:rFonts w:eastAsiaTheme="minorEastAsia"/>
              <w:lang w:eastAsia="ru-RU"/>
            </w:rPr>
          </w:pPr>
          <w:hyperlink w:anchor="_Toc223438146" w:history="1">
            <w:r w:rsidR="00F0391A" w:rsidRPr="00F0391A">
              <w:rPr>
                <w:rStyle w:val="ae"/>
                <w:u w:val="none"/>
                <w:lang w:bidi="ru-RU"/>
              </w:rPr>
              <w:t>ВВЕДЕНИЕ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_Toc223438146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F0391A" w:rsidRPr="00F0391A">
              <w:rPr>
                <w:webHidden/>
              </w:rPr>
              <w:t>2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7B27C71C" w14:textId="4B1B3315" w:rsidR="00F0391A" w:rsidRPr="00F0391A" w:rsidRDefault="008B6D78">
          <w:pPr>
            <w:pStyle w:val="1d"/>
            <w:rPr>
              <w:rFonts w:eastAsiaTheme="minorEastAsia"/>
              <w:lang w:eastAsia="ru-RU"/>
            </w:rPr>
          </w:pPr>
          <w:hyperlink w:anchor="_Toc223438147" w:history="1">
            <w:r w:rsidR="00F0391A" w:rsidRPr="00F0391A">
              <w:rPr>
                <w:rStyle w:val="ae"/>
                <w:u w:val="none"/>
              </w:rPr>
              <w:t>СПИСОК ИСПОЛЬЗУЕМЫХ СОКРАЩЕНИЙ И ТЕРМИНОВ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_Toc223438147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F0391A" w:rsidRPr="00F0391A">
              <w:rPr>
                <w:webHidden/>
              </w:rPr>
              <w:t>4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400E804C" w14:textId="274B7EFC" w:rsidR="00F0391A" w:rsidRPr="00F0391A" w:rsidRDefault="008B6D78">
          <w:pPr>
            <w:pStyle w:val="1d"/>
            <w:rPr>
              <w:rFonts w:eastAsiaTheme="minorEastAsia"/>
              <w:lang w:eastAsia="ru-RU"/>
            </w:rPr>
          </w:pPr>
          <w:hyperlink w:anchor="_Toc223438148" w:history="1">
            <w:r w:rsidR="00F0391A" w:rsidRPr="00F0391A">
              <w:rPr>
                <w:rStyle w:val="ae"/>
                <w:u w:val="none"/>
              </w:rPr>
              <w:t>ЛИТЕРАТУРНЫЙ ОБЗОР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_Toc223438148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F0391A" w:rsidRPr="00F0391A">
              <w:rPr>
                <w:webHidden/>
              </w:rPr>
              <w:t>7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075CB8A8" w14:textId="1A2A9B8B" w:rsidR="00F0391A" w:rsidRPr="00F0391A" w:rsidRDefault="008B6D78">
          <w:pPr>
            <w:pStyle w:val="1d"/>
            <w:rPr>
              <w:rFonts w:eastAsiaTheme="minorEastAsia"/>
              <w:lang w:eastAsia="ru-RU"/>
            </w:rPr>
          </w:pPr>
          <w:hyperlink w:anchor="_Toc223438149" w:history="1">
            <w:r w:rsidR="00F0391A" w:rsidRPr="00F0391A">
              <w:rPr>
                <w:rStyle w:val="ae"/>
                <w:u w:val="none"/>
              </w:rPr>
              <w:t>1</w:t>
            </w:r>
            <w:r w:rsidR="00F0391A" w:rsidRPr="00F0391A">
              <w:rPr>
                <w:rFonts w:eastAsiaTheme="minorEastAsia"/>
                <w:lang w:eastAsia="ru-RU"/>
              </w:rPr>
              <w:tab/>
            </w:r>
            <w:r w:rsidR="00F0391A" w:rsidRPr="00F0391A">
              <w:rPr>
                <w:rStyle w:val="ae"/>
                <w:u w:val="none"/>
              </w:rPr>
              <w:t>ИССЛЕДОВАТЕЛЬСКИЙ РАЗДЕЛ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_Toc223438149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F0391A" w:rsidRPr="00F0391A">
              <w:rPr>
                <w:webHidden/>
              </w:rPr>
              <w:t>8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0B24BEBB" w14:textId="5023AE2B" w:rsidR="00F0391A" w:rsidRPr="00F0391A" w:rsidRDefault="008B6D78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0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1.1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Анализ предметной области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_Toc223438150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5BA2B" w14:textId="4D8FBF67" w:rsidR="00F0391A" w:rsidRPr="00F0391A" w:rsidRDefault="008B6D78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1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1.2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Обзор существующих аналогов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_Toc223438151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3B9DF" w14:textId="0155CC5A" w:rsidR="00F0391A" w:rsidRPr="00F0391A" w:rsidRDefault="008B6D78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2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1.3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Цель и задачи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_Toc223438152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EE66F7" w14:textId="19E22229" w:rsidR="00F0391A" w:rsidRPr="00F0391A" w:rsidRDefault="008B6D78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3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1.4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Вывод по исследовательскому разделу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_Toc223438153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11276" w14:textId="62C24EA8" w:rsidR="00F0391A" w:rsidRPr="00F0391A" w:rsidRDefault="008B6D78">
          <w:pPr>
            <w:pStyle w:val="1d"/>
            <w:rPr>
              <w:rFonts w:eastAsiaTheme="minorEastAsia"/>
              <w:lang w:eastAsia="ru-RU"/>
            </w:rPr>
          </w:pPr>
          <w:hyperlink w:anchor="_Toc223438154" w:history="1">
            <w:r w:rsidR="00F0391A" w:rsidRPr="00F0391A">
              <w:rPr>
                <w:rStyle w:val="ae"/>
                <w:u w:val="none"/>
              </w:rPr>
              <w:t>2</w:t>
            </w:r>
            <w:r w:rsidR="00F0391A" w:rsidRPr="00F0391A">
              <w:rPr>
                <w:rFonts w:eastAsiaTheme="minorEastAsia"/>
                <w:lang w:eastAsia="ru-RU"/>
              </w:rPr>
              <w:tab/>
            </w:r>
            <w:r w:rsidR="00F0391A" w:rsidRPr="00F0391A">
              <w:rPr>
                <w:rStyle w:val="ae"/>
                <w:u w:val="none"/>
              </w:rPr>
              <w:t>АНАЛИТИЧЕСКИй РАЗДЕЛ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_Toc223438154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F0391A" w:rsidRPr="00F0391A">
              <w:rPr>
                <w:webHidden/>
              </w:rPr>
              <w:t>13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095DEEBF" w14:textId="167871CC" w:rsidR="00F0391A" w:rsidRPr="00F0391A" w:rsidRDefault="008B6D78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5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2.1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Выбор языка и инструментов программирования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_Toc223438155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CB980" w14:textId="3E625678" w:rsidR="00F0391A" w:rsidRPr="00F0391A" w:rsidRDefault="008B6D78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6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2.2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Обоснование выбора методов прогнозирования и компонентов решения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_Toc223438156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55278" w14:textId="2A971962" w:rsidR="00F0391A" w:rsidRPr="00F0391A" w:rsidRDefault="008B6D78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7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2.3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Модель бизнес-процесса в нотации IDEF0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_Toc223438157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99FE2" w14:textId="4DBA5DEF" w:rsidR="00F0391A" w:rsidRPr="00F0391A" w:rsidRDefault="008B6D78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8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2.4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Анализ архитектуры системы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_Toc223438158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77638" w14:textId="548AA354" w:rsidR="00F0391A" w:rsidRPr="00F0391A" w:rsidRDefault="008B6D78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9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2.5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Вывод по аналитическому разделу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_Toc223438159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F295E" w14:textId="3E92BAD8" w:rsidR="00F0391A" w:rsidRPr="00F0391A" w:rsidRDefault="008B6D78">
          <w:pPr>
            <w:pStyle w:val="1d"/>
            <w:rPr>
              <w:rFonts w:eastAsiaTheme="minorEastAsia"/>
              <w:lang w:eastAsia="ru-RU"/>
            </w:rPr>
          </w:pPr>
          <w:hyperlink w:anchor="_Toc223438160" w:history="1">
            <w:r w:rsidR="00F0391A" w:rsidRPr="00F0391A">
              <w:rPr>
                <w:rStyle w:val="ae"/>
                <w:u w:val="none"/>
              </w:rPr>
              <w:t>3</w:t>
            </w:r>
            <w:r w:rsidR="00F0391A" w:rsidRPr="00F0391A">
              <w:rPr>
                <w:rFonts w:eastAsiaTheme="minorEastAsia"/>
                <w:lang w:eastAsia="ru-RU"/>
              </w:rPr>
              <w:tab/>
            </w:r>
            <w:r w:rsidR="00F0391A" w:rsidRPr="00F0391A">
              <w:rPr>
                <w:rStyle w:val="ae"/>
                <w:u w:val="none"/>
              </w:rPr>
              <w:t>Техническое задание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_Toc223438160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F0391A" w:rsidRPr="00F0391A">
              <w:rPr>
                <w:webHidden/>
              </w:rPr>
              <w:t>27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35A2F1FC" w14:textId="3F4A944D" w:rsidR="00F0391A" w:rsidRPr="00F0391A" w:rsidRDefault="008B6D78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61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3.1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Назначение и цели разработки системы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_Toc223438161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2A2DAF" w14:textId="6F432645" w:rsidR="00F0391A" w:rsidRPr="00F0391A" w:rsidRDefault="008B6D78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62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3.2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Функциональные требования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_Toc223438162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763F2" w14:textId="0984428E" w:rsidR="00F0391A" w:rsidRPr="00F0391A" w:rsidRDefault="008B6D78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63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3.3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Нефункциональные требования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_Toc223438163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21ECB" w14:textId="19AD1E09" w:rsidR="00F0391A" w:rsidRPr="00F0391A" w:rsidRDefault="008B6D78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64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3.4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Требования к аппаратно-программной платформе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_Toc223438164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29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D43074" w14:textId="43F51192" w:rsidR="00F0391A" w:rsidRPr="00F0391A" w:rsidRDefault="008B6D78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5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3.4.1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Аппаратная часть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_Toc223438165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3C2C3" w14:textId="74B7EF8B" w:rsidR="00F0391A" w:rsidRPr="00F0391A" w:rsidRDefault="008B6D78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6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3.4.2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Программная часть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_Toc223438166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63668B" w14:textId="3D1C775E" w:rsidR="00F0391A" w:rsidRPr="00F0391A" w:rsidRDefault="008B6D78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7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3.4.3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Порядок контроля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_Toc223438167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1A2B5" w14:textId="09770863" w:rsidR="00F0391A" w:rsidRPr="00F0391A" w:rsidRDefault="008B6D78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8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3.4.4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Требования к программной документации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_Toc223438168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BED25" w14:textId="4D6BBCEE" w:rsidR="00F0391A" w:rsidRPr="00F0391A" w:rsidRDefault="008B6D78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9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3.4.5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Стадии и этапы разработки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_Toc223438169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573CB" w14:textId="671ED3B0" w:rsidR="00F0391A" w:rsidRPr="00F0391A" w:rsidRDefault="008B6D78">
          <w:pPr>
            <w:pStyle w:val="1d"/>
            <w:rPr>
              <w:rFonts w:eastAsiaTheme="minorEastAsia"/>
              <w:lang w:eastAsia="ru-RU"/>
            </w:rPr>
          </w:pPr>
          <w:hyperlink w:anchor="_Toc223438170" w:history="1">
            <w:r w:rsidR="00F0391A" w:rsidRPr="00F0391A">
              <w:rPr>
                <w:rStyle w:val="ae"/>
                <w:u w:val="none"/>
                <w:lang w:bidi="ru-RU"/>
              </w:rPr>
              <w:t>ЗАКЛЮЧЕНИЕ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_Toc223438170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F0391A" w:rsidRPr="00F0391A">
              <w:rPr>
                <w:webHidden/>
              </w:rPr>
              <w:t>32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4827F3EF" w14:textId="3094ADD8" w:rsidR="00F0391A" w:rsidRPr="00F0391A" w:rsidRDefault="008B6D78">
          <w:pPr>
            <w:pStyle w:val="1d"/>
            <w:rPr>
              <w:rFonts w:eastAsiaTheme="minorEastAsia"/>
              <w:lang w:eastAsia="ru-RU"/>
            </w:rPr>
          </w:pPr>
          <w:hyperlink w:anchor="_Toc223438171" w:history="1">
            <w:r w:rsidR="00F0391A" w:rsidRPr="00F0391A">
              <w:rPr>
                <w:rStyle w:val="ae"/>
                <w:u w:val="none"/>
              </w:rPr>
              <w:t>СПИСОК ИСПОЛЬЗОВАННЫХ ИСТОЧНИКОВ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_Toc223438171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F0391A" w:rsidRPr="00F0391A">
              <w:rPr>
                <w:webHidden/>
              </w:rPr>
              <w:t>34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4B70E6E5" w14:textId="77777777" w:rsidR="00245FA7" w:rsidRPr="00F0391A" w:rsidRDefault="002B69D7" w:rsidP="00F0391A">
          <w:pPr>
            <w:ind w:firstLine="0"/>
            <w:rPr>
              <w:rFonts w:cs="Times New Roman"/>
              <w:szCs w:val="28"/>
            </w:rPr>
          </w:pPr>
          <w:r w:rsidRPr="00F0391A">
            <w:rPr>
              <w:rFonts w:cs="Times New Roman"/>
              <w:szCs w:val="28"/>
            </w:rPr>
            <w:fldChar w:fldCharType="end"/>
          </w:r>
        </w:p>
      </w:sdtContent>
    </w:sdt>
    <w:p w14:paraId="21D8143E" w14:textId="77777777" w:rsidR="00F0391A" w:rsidRPr="002E40AF" w:rsidRDefault="00F0391A" w:rsidP="00F0391A">
      <w:pPr>
        <w:pStyle w:val="1a"/>
        <w:rPr>
          <w:lang w:bidi="ru-RU"/>
        </w:rPr>
      </w:pPr>
      <w:bookmarkStart w:id="0" w:name="_Toc212455478"/>
      <w:bookmarkStart w:id="1" w:name="_Toc223438146"/>
      <w:bookmarkStart w:id="2" w:name="_Toc212455477"/>
      <w:r w:rsidRPr="002E40AF">
        <w:rPr>
          <w:lang w:bidi="ru-RU"/>
        </w:rPr>
        <w:lastRenderedPageBreak/>
        <w:t>ВВЕДЕНИЕ</w:t>
      </w:r>
      <w:bookmarkEnd w:id="0"/>
      <w:bookmarkEnd w:id="1"/>
    </w:p>
    <w:p w14:paraId="798D5FAB" w14:textId="77777777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t xml:space="preserve">Объект исследования – рынок жилой недвижимости и модели предиктивной аналитики; предмет – прогнозирование стоимости с использованием геопространственных и объектных характеристик. </w:t>
      </w:r>
    </w:p>
    <w:p w14:paraId="62632BB9" w14:textId="3CEDF3F7" w:rsidR="00F0391A" w:rsidRDefault="00F0391A" w:rsidP="00F0391A">
      <w:pPr>
        <w:rPr>
          <w:lang w:eastAsia="ru-RU" w:bidi="ru-RU"/>
        </w:rPr>
      </w:pPr>
      <w:r w:rsidRPr="00A11F8A">
        <w:rPr>
          <w:lang w:eastAsia="ru-RU" w:bidi="ru-RU"/>
        </w:rPr>
        <w:t>Российский рынок жилья демонстрирует выраженную динамичность цен и различия по сегментам/локациям; официальные статистики фиксируют существенные колебания индексов цен и сдвиги в ипотечной активности, влияющие на доступность жилья и арендные ставки Центральный Банк России</w:t>
      </w:r>
      <w:r>
        <w:rPr>
          <w:lang w:eastAsia="ru-RU" w:bidi="ru-RU"/>
        </w:rPr>
        <w:t xml:space="preserve"> </w:t>
      </w:r>
      <w:r w:rsidRPr="00AA68D0">
        <w:rPr>
          <w:lang w:eastAsia="ru-RU" w:bidi="ru-RU"/>
        </w:rPr>
        <w:t>[</w:t>
      </w:r>
      <w:r w:rsidR="009C713C">
        <w:rPr>
          <w:lang w:eastAsia="ru-RU" w:bidi="ru-RU"/>
        </w:rPr>
        <w:fldChar w:fldCharType="begin"/>
      </w:r>
      <w:r w:rsidR="009C713C">
        <w:rPr>
          <w:lang w:eastAsia="ru-RU" w:bidi="ru-RU"/>
        </w:rPr>
        <w:instrText xml:space="preserve"> REF _Ref216186098 \r \h </w:instrText>
      </w:r>
      <w:r w:rsidR="009C713C">
        <w:rPr>
          <w:lang w:eastAsia="ru-RU" w:bidi="ru-RU"/>
        </w:rPr>
      </w:r>
      <w:r w:rsidR="009C713C">
        <w:rPr>
          <w:lang w:eastAsia="ru-RU" w:bidi="ru-RU"/>
        </w:rPr>
        <w:fldChar w:fldCharType="separate"/>
      </w:r>
      <w:r w:rsidR="009C713C">
        <w:rPr>
          <w:lang w:eastAsia="ru-RU" w:bidi="ru-RU"/>
        </w:rPr>
        <w:t>1</w:t>
      </w:r>
      <w:r w:rsidR="009C713C">
        <w:rPr>
          <w:lang w:eastAsia="ru-RU" w:bidi="ru-RU"/>
        </w:rPr>
        <w:fldChar w:fldCharType="end"/>
      </w:r>
      <w:r w:rsidRPr="00AA68D0">
        <w:rPr>
          <w:lang w:eastAsia="ru-RU" w:bidi="ru-RU"/>
        </w:rPr>
        <w:t>]</w:t>
      </w:r>
      <w:r w:rsidRPr="00A11F8A">
        <w:rPr>
          <w:lang w:eastAsia="ru-RU" w:bidi="ru-RU"/>
        </w:rPr>
        <w:t>. Профильные обзоры указывают на дисбалансы спроса и предложения на рынке аренды и ускорение арендных ставок в отдельные периоды</w:t>
      </w:r>
      <w:r w:rsidRPr="00707436">
        <w:rPr>
          <w:lang w:eastAsia="ru-RU" w:bidi="ru-RU"/>
        </w:rPr>
        <w:t xml:space="preserve"> [</w:t>
      </w:r>
      <w:r w:rsidR="009C713C">
        <w:rPr>
          <w:lang w:eastAsia="ru-RU" w:bidi="ru-RU"/>
        </w:rPr>
        <w:fldChar w:fldCharType="begin"/>
      </w:r>
      <w:r w:rsidR="009C713C">
        <w:rPr>
          <w:lang w:eastAsia="ru-RU" w:bidi="ru-RU"/>
        </w:rPr>
        <w:instrText xml:space="preserve"> REF _Ref216187058 \r \h </w:instrText>
      </w:r>
      <w:r w:rsidR="009C713C">
        <w:rPr>
          <w:lang w:eastAsia="ru-RU" w:bidi="ru-RU"/>
        </w:rPr>
      </w:r>
      <w:r w:rsidR="009C713C">
        <w:rPr>
          <w:lang w:eastAsia="ru-RU" w:bidi="ru-RU"/>
        </w:rPr>
        <w:fldChar w:fldCharType="separate"/>
      </w:r>
      <w:r w:rsidR="009C713C">
        <w:rPr>
          <w:lang w:eastAsia="ru-RU" w:bidi="ru-RU"/>
        </w:rPr>
        <w:t>2</w:t>
      </w:r>
      <w:r w:rsidR="009C713C">
        <w:rPr>
          <w:lang w:eastAsia="ru-RU" w:bidi="ru-RU"/>
        </w:rPr>
        <w:fldChar w:fldCharType="end"/>
      </w:r>
      <w:r w:rsidRPr="00707436">
        <w:rPr>
          <w:lang w:eastAsia="ru-RU" w:bidi="ru-RU"/>
        </w:rPr>
        <w:t>]</w:t>
      </w:r>
      <w:r w:rsidRPr="00A11F8A">
        <w:rPr>
          <w:lang w:eastAsia="ru-RU" w:bidi="ru-RU"/>
        </w:rPr>
        <w:t>, что повышает неопределённость для домохозяйств и профессиональных участников. В этих условиях система, объединяющая геопространственные признаки, интерпретируемые модели и честную оценку неопределённости, имеет практическую ценность для обоснования сделок и снижения риска ошибок</w:t>
      </w:r>
      <w:r>
        <w:rPr>
          <w:lang w:eastAsia="ru-RU" w:bidi="ru-RU"/>
        </w:rPr>
        <w:t>.</w:t>
      </w:r>
    </w:p>
    <w:p w14:paraId="119155A4" w14:textId="435D41DE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t>В качестве данных используются объявления о недвижимости (тип сделки, цена, параметры объекта, адрес), геопризнаки местоположения (транспортная доступность, близость инфраструктуры), а также временной контекст публикации</w:t>
      </w:r>
      <w:r w:rsidRPr="00707436">
        <w:rPr>
          <w:lang w:eastAsia="ru-RU" w:bidi="ru-RU"/>
        </w:rPr>
        <w:t xml:space="preserve"> [</w:t>
      </w:r>
      <w:r w:rsidR="009C713C">
        <w:rPr>
          <w:lang w:eastAsia="ru-RU" w:bidi="ru-RU"/>
        </w:rPr>
        <w:fldChar w:fldCharType="begin"/>
      </w:r>
      <w:r w:rsidR="009C713C">
        <w:rPr>
          <w:lang w:eastAsia="ru-RU" w:bidi="ru-RU"/>
        </w:rPr>
        <w:instrText xml:space="preserve"> REF _Ref216187131 \r \h </w:instrText>
      </w:r>
      <w:r w:rsidR="009C713C">
        <w:rPr>
          <w:lang w:eastAsia="ru-RU" w:bidi="ru-RU"/>
        </w:rPr>
      </w:r>
      <w:r w:rsidR="009C713C">
        <w:rPr>
          <w:lang w:eastAsia="ru-RU" w:bidi="ru-RU"/>
        </w:rPr>
        <w:fldChar w:fldCharType="separate"/>
      </w:r>
      <w:r w:rsidR="009C713C">
        <w:rPr>
          <w:lang w:eastAsia="ru-RU" w:bidi="ru-RU"/>
        </w:rPr>
        <w:t>3</w:t>
      </w:r>
      <w:r w:rsidR="009C713C">
        <w:rPr>
          <w:lang w:eastAsia="ru-RU" w:bidi="ru-RU"/>
        </w:rPr>
        <w:fldChar w:fldCharType="end"/>
      </w:r>
      <w:r w:rsidRPr="0053482F">
        <w:rPr>
          <w:lang w:eastAsia="ru-RU" w:bidi="ru-RU"/>
        </w:rPr>
        <w:t>]</w:t>
      </w:r>
      <w:r w:rsidRPr="00707436">
        <w:rPr>
          <w:lang w:eastAsia="ru-RU" w:bidi="ru-RU"/>
        </w:rPr>
        <w:t xml:space="preserve"> </w:t>
      </w:r>
      <w:r w:rsidRPr="0053482F">
        <w:rPr>
          <w:lang w:eastAsia="ru-RU" w:bidi="ru-RU"/>
        </w:rPr>
        <w:t>[</w:t>
      </w:r>
      <w:r w:rsidR="009C713C">
        <w:rPr>
          <w:lang w:eastAsia="ru-RU" w:bidi="ru-RU"/>
        </w:rPr>
        <w:fldChar w:fldCharType="begin"/>
      </w:r>
      <w:r w:rsidR="009C713C">
        <w:rPr>
          <w:lang w:eastAsia="ru-RU" w:bidi="ru-RU"/>
        </w:rPr>
        <w:instrText xml:space="preserve"> REF _Ref216187133 \r \h </w:instrText>
      </w:r>
      <w:r w:rsidR="009C713C">
        <w:rPr>
          <w:lang w:eastAsia="ru-RU" w:bidi="ru-RU"/>
        </w:rPr>
      </w:r>
      <w:r w:rsidR="009C713C">
        <w:rPr>
          <w:lang w:eastAsia="ru-RU" w:bidi="ru-RU"/>
        </w:rPr>
        <w:fldChar w:fldCharType="separate"/>
      </w:r>
      <w:r w:rsidR="009C713C">
        <w:rPr>
          <w:lang w:eastAsia="ru-RU" w:bidi="ru-RU"/>
        </w:rPr>
        <w:t>4</w:t>
      </w:r>
      <w:r w:rsidR="009C713C">
        <w:rPr>
          <w:lang w:eastAsia="ru-RU" w:bidi="ru-RU"/>
        </w:rPr>
        <w:fldChar w:fldCharType="end"/>
      </w:r>
      <w:r w:rsidRPr="0053482F">
        <w:rPr>
          <w:lang w:eastAsia="ru-RU" w:bidi="ru-RU"/>
        </w:rPr>
        <w:t>]</w:t>
      </w:r>
      <w:r w:rsidRPr="00707436">
        <w:rPr>
          <w:lang w:eastAsia="ru-RU" w:bidi="ru-RU"/>
        </w:rPr>
        <w:t xml:space="preserve"> [</w:t>
      </w:r>
      <w:r w:rsidR="009C713C">
        <w:rPr>
          <w:lang w:eastAsia="ru-RU" w:bidi="ru-RU"/>
        </w:rPr>
        <w:fldChar w:fldCharType="begin"/>
      </w:r>
      <w:r w:rsidR="009C713C">
        <w:rPr>
          <w:lang w:eastAsia="ru-RU" w:bidi="ru-RU"/>
        </w:rPr>
        <w:instrText xml:space="preserve"> REF _Ref216187136 \r \h </w:instrText>
      </w:r>
      <w:r w:rsidR="009C713C">
        <w:rPr>
          <w:lang w:eastAsia="ru-RU" w:bidi="ru-RU"/>
        </w:rPr>
      </w:r>
      <w:r w:rsidR="009C713C">
        <w:rPr>
          <w:lang w:eastAsia="ru-RU" w:bidi="ru-RU"/>
        </w:rPr>
        <w:fldChar w:fldCharType="separate"/>
      </w:r>
      <w:r w:rsidR="009C713C">
        <w:rPr>
          <w:lang w:eastAsia="ru-RU" w:bidi="ru-RU"/>
        </w:rPr>
        <w:t>5</w:t>
      </w:r>
      <w:r w:rsidR="009C713C">
        <w:rPr>
          <w:lang w:eastAsia="ru-RU" w:bidi="ru-RU"/>
        </w:rPr>
        <w:fldChar w:fldCharType="end"/>
      </w:r>
      <w:r w:rsidRPr="00707436">
        <w:rPr>
          <w:lang w:eastAsia="ru-RU" w:bidi="ru-RU"/>
        </w:rPr>
        <w:t>]</w:t>
      </w:r>
      <w:r>
        <w:rPr>
          <w:lang w:eastAsia="ru-RU" w:bidi="ru-RU"/>
        </w:rPr>
        <w:t>. Выполнены очистка, геокодирование и агрегация признаков по пространственным ячейкам района.</w:t>
      </w:r>
    </w:p>
    <w:p w14:paraId="0F8F2A9B" w14:textId="4FEB92B6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t xml:space="preserve">Методически работа опирается на современные модели для табличных данных (включая градиентный бустинг </w:t>
      </w:r>
      <w:proofErr w:type="gramStart"/>
      <w:r>
        <w:rPr>
          <w:lang w:eastAsia="ru-RU" w:bidi="ru-RU"/>
        </w:rPr>
        <w:t>над</w:t>
      </w:r>
      <w:r w:rsidR="00D254FA">
        <w:rPr>
          <w:lang w:eastAsia="ru-RU" w:bidi="ru-RU"/>
        </w:rPr>
        <w:t xml:space="preserve"> </w:t>
      </w:r>
      <w:r>
        <w:rPr>
          <w:lang w:eastAsia="ru-RU" w:bidi="ru-RU"/>
        </w:rPr>
        <w:t>решениям</w:t>
      </w:r>
      <w:proofErr w:type="gramEnd"/>
      <w:r>
        <w:rPr>
          <w:lang w:eastAsia="ru-RU" w:bidi="ru-RU"/>
        </w:rPr>
        <w:t xml:space="preserve"> деревьев), пространственно-временную валидацию (разделение по времени и блочную кросс-валидацию по районам), построение доверительных интервалов (квантильная регрессия/конформные предсказания) и методы интерпретации вкладов признаков (SHAP). Для демонстрации практической полезности реализован подбор «компараблов» на основе близости по ключевым признакам и локализации.</w:t>
      </w:r>
    </w:p>
    <w:p w14:paraId="02622E5D" w14:textId="6DD31D35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lastRenderedPageBreak/>
        <w:t>Практическая значимость заключается в повышении прозрачности и обоснованности ценовых решений на рынке, а также в возможности интеграции в веб-сервис оценки стоимости с картографической визуализацией и объяснениями.</w:t>
      </w:r>
    </w:p>
    <w:p w14:paraId="483BE62F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В процессе написания работы руководствовался следующими нормативными актами: </w:t>
      </w:r>
    </w:p>
    <w:p w14:paraId="3CFA8007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1. «О защите населения и территории от чрезвычайных ситуаций природного и техногенного характера» от 21.12.1994 № 68-ФЗ. </w:t>
      </w:r>
    </w:p>
    <w:p w14:paraId="710E560C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>2. «Об основах охраны здоровья граждан в Российской Федерации» от 21.11.2011 № 323-ФЗ.</w:t>
      </w:r>
    </w:p>
    <w:p w14:paraId="4E07EB77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3. «О гражданской обороне» от 12.02.1998 № 28-ФЗ. </w:t>
      </w:r>
    </w:p>
    <w:p w14:paraId="20E11DA8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4. Приказ Минздравсоцразвития РФ от 04.05.2012 № 477н «Об утверждении перечня состояний, при которых оказывается первая помощь, и перечня мероприятий по оказанию первой помощи». </w:t>
      </w:r>
    </w:p>
    <w:p w14:paraId="773B7F4F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5. Трудовой кодекс Российской Федерации от 30.12.2001 № 197-ФЗ. </w:t>
      </w:r>
    </w:p>
    <w:p w14:paraId="57145DD5" w14:textId="6E1B3A6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>6.</w:t>
      </w:r>
      <w:r>
        <w:rPr>
          <w:lang w:eastAsia="ru-RU" w:bidi="ru-RU"/>
        </w:rPr>
        <w:t xml:space="preserve"> </w:t>
      </w:r>
      <w:r>
        <w:rPr>
          <w:lang w:eastAsia="ru-RU" w:bidi="ru-RU"/>
        </w:rPr>
        <w:t>СанПин – 2.2.2/542-96 «Гигиенические требования к видеодисплейным терминалам, персональным электронно-вычислительным машинам и организации работы»).</w:t>
      </w:r>
    </w:p>
    <w:p w14:paraId="4689F7E5" w14:textId="348A34DD" w:rsidR="00CC58B0" w:rsidRDefault="008A3897" w:rsidP="00CC58B0">
      <w:pPr>
        <w:pStyle w:val="1a"/>
      </w:pPr>
      <w:bookmarkStart w:id="3" w:name="_Toc223438147"/>
      <w:r w:rsidRPr="00A77FE2">
        <w:lastRenderedPageBreak/>
        <w:t>СПИСОК ИСПОЛЬЗУЕМЫХ СОКРАЩЕНИЙ</w:t>
      </w:r>
      <w:bookmarkEnd w:id="2"/>
      <w:r w:rsidR="00CC58B0" w:rsidRPr="00CC58B0">
        <w:t xml:space="preserve"> </w:t>
      </w:r>
      <w:r w:rsidR="00CC58B0">
        <w:t>И ТЕРМИНОВ</w:t>
      </w:r>
      <w:bookmarkEnd w:id="3"/>
    </w:p>
    <w:p w14:paraId="1EE054E2" w14:textId="2924F096" w:rsidR="00CC58B0" w:rsidRDefault="00CC58B0" w:rsidP="00CC58B0">
      <w:pPr>
        <w:rPr>
          <w:lang w:eastAsia="ru-RU"/>
        </w:rPr>
      </w:pPr>
      <w:r>
        <w:rPr>
          <w:lang w:eastAsia="ru-RU"/>
        </w:rPr>
        <w:t>AI (Artificial Intelligence) – искусственный интеллект; в работе используется для обозначения модуля генерации текстовых комментариев к оценке.</w:t>
      </w:r>
    </w:p>
    <w:p w14:paraId="70FB0F6C" w14:textId="092E7EB7" w:rsidR="00CC58B0" w:rsidRDefault="00CC58B0" w:rsidP="00CC58B0">
      <w:pPr>
        <w:rPr>
          <w:lang w:eastAsia="ru-RU"/>
        </w:rPr>
      </w:pPr>
      <w:r>
        <w:rPr>
          <w:lang w:eastAsia="ru-RU"/>
        </w:rPr>
        <w:t>API (Application Programming Interface) – программный интерфейс приложения; набор HTTP-эндпоинтов, через которые фронтенд и внешние системы обращаются к сервису оценки.</w:t>
      </w:r>
    </w:p>
    <w:p w14:paraId="05B90458" w14:textId="57BFEC40" w:rsidR="00CC58B0" w:rsidRDefault="00CC58B0" w:rsidP="00CC58B0">
      <w:pPr>
        <w:rPr>
          <w:lang w:eastAsia="ru-RU"/>
        </w:rPr>
      </w:pPr>
      <w:r>
        <w:rPr>
          <w:lang w:eastAsia="ru-RU"/>
        </w:rPr>
        <w:t>AVM (Automated Valuation Model) – автоматизированная модель оценки недвижимости, рассчитывающая стоимость объекта на основе статистических и/или ML-моделей без участия оценщика.</w:t>
      </w:r>
    </w:p>
    <w:p w14:paraId="5C86AC8F" w14:textId="78D72ECF" w:rsidR="00CC58B0" w:rsidRDefault="00CC58B0" w:rsidP="00CC58B0">
      <w:pPr>
        <w:rPr>
          <w:lang w:eastAsia="ru-RU"/>
        </w:rPr>
      </w:pPr>
      <w:r>
        <w:rPr>
          <w:lang w:eastAsia="ru-RU"/>
        </w:rPr>
        <w:t>БД – база данных; централизованное хранилище объявлений, геопризнаков и результатов оценок.</w:t>
      </w:r>
    </w:p>
    <w:p w14:paraId="77D8A066" w14:textId="722BBA0D" w:rsidR="00CC58B0" w:rsidRDefault="00CC58B0" w:rsidP="00CC58B0">
      <w:pPr>
        <w:rPr>
          <w:lang w:eastAsia="ru-RU"/>
        </w:rPr>
      </w:pPr>
      <w:r>
        <w:rPr>
          <w:lang w:eastAsia="ru-RU"/>
        </w:rPr>
        <w:t>ГИС – геоинформационные системы; программные средства для работы с пространственными данными и картографией.</w:t>
      </w:r>
    </w:p>
    <w:p w14:paraId="0ECD7646" w14:textId="128D727F" w:rsidR="00CC58B0" w:rsidRDefault="00CC58B0" w:rsidP="00CC58B0">
      <w:pPr>
        <w:rPr>
          <w:lang w:eastAsia="ru-RU"/>
        </w:rPr>
      </w:pPr>
      <w:r>
        <w:rPr>
          <w:lang w:eastAsia="ru-RU"/>
        </w:rPr>
        <w:t>Геопризнаки – геопространственные признаки объекта (индекс H3, расстояние до метро, характеристики района и др.), используемые моделью.</w:t>
      </w:r>
    </w:p>
    <w:p w14:paraId="4092A4C5" w14:textId="576E29A8" w:rsidR="00CC58B0" w:rsidRDefault="00CC58B0" w:rsidP="00CC58B0">
      <w:pPr>
        <w:rPr>
          <w:lang w:eastAsia="ru-RU"/>
        </w:rPr>
      </w:pPr>
      <w:r>
        <w:rPr>
          <w:lang w:eastAsia="ru-RU"/>
        </w:rPr>
        <w:t>H3 – иерархический шестигранный геопространственный индекс, применяемый для разбиения территории на ячейки фиксированного масштаба.</w:t>
      </w:r>
    </w:p>
    <w:p w14:paraId="129B9372" w14:textId="384102B9" w:rsidR="00CC58B0" w:rsidRDefault="00CC58B0" w:rsidP="00CC58B0">
      <w:pPr>
        <w:rPr>
          <w:lang w:eastAsia="ru-RU"/>
        </w:rPr>
      </w:pPr>
      <w:r>
        <w:rPr>
          <w:lang w:eastAsia="ru-RU"/>
        </w:rPr>
        <w:t>JSON (JavaScript Object Notation) – текстовый формат обмена структурированными данными, используемый в запросах и ответах API.</w:t>
      </w:r>
    </w:p>
    <w:p w14:paraId="03B4A2A5" w14:textId="5115CCEB" w:rsidR="00CC58B0" w:rsidRDefault="00CC58B0" w:rsidP="00CC58B0">
      <w:pPr>
        <w:rPr>
          <w:lang w:eastAsia="ru-RU"/>
        </w:rPr>
      </w:pPr>
      <w:r>
        <w:rPr>
          <w:lang w:eastAsia="ru-RU"/>
        </w:rPr>
        <w:t>MAE (Mean Absolute Error) – средняя абсолютная ошибка; метрика качества модели регрессии, измеряющая среднее по модулю отклонение прогноза от фактического значения.</w:t>
      </w:r>
    </w:p>
    <w:p w14:paraId="27AFACC9" w14:textId="4C633022" w:rsidR="00CC58B0" w:rsidRDefault="00CC58B0" w:rsidP="00CC58B0">
      <w:pPr>
        <w:rPr>
          <w:lang w:eastAsia="ru-RU"/>
        </w:rPr>
      </w:pPr>
      <w:r>
        <w:rPr>
          <w:lang w:eastAsia="ru-RU"/>
        </w:rPr>
        <w:t>MAPE (Mean Absolute Percentage Error) – средняя абсолютная процентная ошибка; метрика качества регрессии, показывающая среднее относительное отклонение прогноза в процентах.</w:t>
      </w:r>
    </w:p>
    <w:p w14:paraId="0989AD57" w14:textId="143A5D40" w:rsidR="00CC58B0" w:rsidRDefault="00CC58B0" w:rsidP="00CC58B0">
      <w:pPr>
        <w:rPr>
          <w:lang w:eastAsia="ru-RU"/>
        </w:rPr>
      </w:pPr>
      <w:r>
        <w:rPr>
          <w:lang w:eastAsia="ru-RU"/>
        </w:rPr>
        <w:lastRenderedPageBreak/>
        <w:t>ML (Machine Learning) – машинное обучение; набор методов построения моделей на основе данных без явного программирования правил.</w:t>
      </w:r>
    </w:p>
    <w:p w14:paraId="78FC044D" w14:textId="1E180C03" w:rsidR="00CC58B0" w:rsidRDefault="00CC58B0" w:rsidP="00CC58B0">
      <w:pPr>
        <w:rPr>
          <w:lang w:eastAsia="ru-RU"/>
        </w:rPr>
      </w:pPr>
      <w:r>
        <w:rPr>
          <w:lang w:eastAsia="ru-RU"/>
        </w:rPr>
        <w:t>PDF (Portable Document Format) – формат электронных документов; в работе используется для генерации отчётов об оценке.</w:t>
      </w:r>
    </w:p>
    <w:p w14:paraId="1D22517F" w14:textId="1B918591" w:rsidR="00CC58B0" w:rsidRDefault="00CC58B0" w:rsidP="00CC58B0">
      <w:pPr>
        <w:rPr>
          <w:lang w:eastAsia="ru-RU"/>
        </w:rPr>
      </w:pPr>
      <w:r>
        <w:rPr>
          <w:lang w:eastAsia="ru-RU"/>
        </w:rPr>
        <w:t>REST (Representational State Transfer) – архитектурный стиль веб-сервисов; в работе обозначает HTTP-API backend-шлюза.</w:t>
      </w:r>
    </w:p>
    <w:p w14:paraId="5070DD9A" w14:textId="38BDC12D" w:rsidR="00CC58B0" w:rsidRDefault="00CC58B0" w:rsidP="00CC58B0">
      <w:pPr>
        <w:rPr>
          <w:lang w:eastAsia="ru-RU"/>
        </w:rPr>
      </w:pPr>
      <w:r>
        <w:rPr>
          <w:lang w:eastAsia="ru-RU"/>
        </w:rPr>
        <w:t>RMSE (Root Mean Squared Error) – корень из средней квадратичной ошибки; метрика качества регрессии, более чувствительная к крупным ошибкам.</w:t>
      </w:r>
    </w:p>
    <w:p w14:paraId="2D883389" w14:textId="62A8A959" w:rsidR="00CC58B0" w:rsidRDefault="00CC58B0" w:rsidP="00CC58B0">
      <w:pPr>
        <w:rPr>
          <w:lang w:eastAsia="ru-RU"/>
        </w:rPr>
      </w:pPr>
      <w:r>
        <w:rPr>
          <w:lang w:eastAsia="ru-RU"/>
        </w:rPr>
        <w:t>SHAP (SHapley Additive exPlanations) – метод интерпретации моделей машинного обучения на основе значений Шепли; в работе используется для построения локальных объяснений вклада признаков.</w:t>
      </w:r>
    </w:p>
    <w:p w14:paraId="41FA201B" w14:textId="7B75988A" w:rsidR="00CC58B0" w:rsidRDefault="00CC58B0" w:rsidP="00CC58B0">
      <w:pPr>
        <w:rPr>
          <w:lang w:eastAsia="ru-RU"/>
        </w:rPr>
      </w:pPr>
      <w:r>
        <w:rPr>
          <w:lang w:eastAsia="ru-RU"/>
        </w:rPr>
        <w:t>UI (User Interface) – пользовательский интерфейс; веб-страница RentAdvisor для ввода параметров квартиры и просмотра результатов.</w:t>
      </w:r>
    </w:p>
    <w:p w14:paraId="4B552B70" w14:textId="6969E4D6" w:rsidR="00CC58B0" w:rsidRDefault="00CC58B0" w:rsidP="00CC58B0">
      <w:pPr>
        <w:rPr>
          <w:lang w:eastAsia="ru-RU"/>
        </w:rPr>
      </w:pPr>
      <w:r>
        <w:rPr>
          <w:lang w:eastAsia="ru-RU"/>
        </w:rPr>
        <w:t>Витрина признаков – согласованное хранилище подготовленных признаков и целевых переменных, используемое для обучения и инференса моделей.</w:t>
      </w:r>
    </w:p>
    <w:p w14:paraId="79128CBE" w14:textId="1E7CC594" w:rsidR="00CC58B0" w:rsidRDefault="00CC58B0" w:rsidP="00CC58B0">
      <w:pPr>
        <w:rPr>
          <w:lang w:eastAsia="ru-RU"/>
        </w:rPr>
      </w:pPr>
      <w:r>
        <w:rPr>
          <w:lang w:eastAsia="ru-RU"/>
        </w:rPr>
        <w:t>Доверительный интервал – диапазон значений, в котором с заданной доверительной вероятностью ожидается «справедливая» арендная ставка.</w:t>
      </w:r>
    </w:p>
    <w:p w14:paraId="559B28BB" w14:textId="33B47E75" w:rsidR="00CC58B0" w:rsidRDefault="00CC58B0" w:rsidP="00CC58B0">
      <w:pPr>
        <w:rPr>
          <w:lang w:eastAsia="ru-RU"/>
        </w:rPr>
      </w:pPr>
      <w:r>
        <w:rPr>
          <w:lang w:eastAsia="ru-RU"/>
        </w:rPr>
        <w:t>Инференс – этап применения обученной модели для расчёта прогноза по новым объектам.</w:t>
      </w:r>
    </w:p>
    <w:p w14:paraId="26EAB7EC" w14:textId="3C8FDA4E" w:rsidR="00CC58B0" w:rsidRDefault="00CC58B0" w:rsidP="00CC58B0">
      <w:pPr>
        <w:rPr>
          <w:lang w:eastAsia="ru-RU"/>
        </w:rPr>
      </w:pPr>
      <w:r>
        <w:rPr>
          <w:lang w:eastAsia="ru-RU"/>
        </w:rPr>
        <w:t>Компараблы (сопоставимые объекты) – выбранные по схожести объявлений квартиры, используемые для проверки и обоснования рассчитанной цены.</w:t>
      </w:r>
    </w:p>
    <w:p w14:paraId="7F365C9F" w14:textId="75B6A937" w:rsidR="00CC58B0" w:rsidRDefault="00CC58B0" w:rsidP="00CC58B0">
      <w:pPr>
        <w:rPr>
          <w:lang w:eastAsia="ru-RU"/>
        </w:rPr>
      </w:pPr>
      <w:r>
        <w:rPr>
          <w:lang w:eastAsia="ru-RU"/>
        </w:rPr>
        <w:t>Квантильная регрессия – вариант регрессионной модели, напрямую оценивающей заданные квантили распределения целевой переменной (нижнюю и верхнюю границы интервала).</w:t>
      </w:r>
    </w:p>
    <w:p w14:paraId="154B263E" w14:textId="7B869CBC" w:rsidR="00CC58B0" w:rsidRDefault="00CC58B0" w:rsidP="00CC58B0">
      <w:pPr>
        <w:rPr>
          <w:lang w:eastAsia="ru-RU"/>
        </w:rPr>
      </w:pPr>
      <w:r>
        <w:rPr>
          <w:lang w:eastAsia="ru-RU"/>
        </w:rPr>
        <w:lastRenderedPageBreak/>
        <w:t>Конформное предсказание – метод построения предсказательных интервалов с гарантированным уровнем покрытия без жёстких предположений о распределении ошибок.</w:t>
      </w:r>
    </w:p>
    <w:p w14:paraId="4592EDBA" w14:textId="7637DEF1" w:rsidR="00CC58B0" w:rsidRDefault="00CC58B0" w:rsidP="00CC58B0">
      <w:pPr>
        <w:rPr>
          <w:lang w:eastAsia="ru-RU"/>
        </w:rPr>
      </w:pPr>
      <w:r>
        <w:rPr>
          <w:lang w:eastAsia="ru-RU"/>
        </w:rPr>
        <w:t>Медианный прогноз – точечная оценка стоимости, соответствующая медиане условного распределения арендной ставки для объекта.</w:t>
      </w:r>
    </w:p>
    <w:p w14:paraId="7353798D" w14:textId="5870AD20" w:rsidR="00CC58B0" w:rsidRDefault="00CC58B0" w:rsidP="00CC58B0">
      <w:pPr>
        <w:rPr>
          <w:lang w:eastAsia="ru-RU"/>
        </w:rPr>
      </w:pPr>
      <w:r>
        <w:rPr>
          <w:lang w:eastAsia="ru-RU"/>
        </w:rPr>
        <w:t>Пространственно-временная валидация – стратегия оценки модели, при которой данные разделяются одновременно по времени и по пространственным блокам для честной проверки переносимости.</w:t>
      </w:r>
    </w:p>
    <w:p w14:paraId="778B59A3" w14:textId="2F04B6B5" w:rsidR="008A3897" w:rsidRDefault="00CC58B0" w:rsidP="00CC58B0">
      <w:pPr>
        <w:rPr>
          <w:lang w:eastAsia="ru-RU"/>
        </w:rPr>
      </w:pPr>
      <w:r>
        <w:rPr>
          <w:lang w:eastAsia="ru-RU"/>
        </w:rPr>
        <w:t>Блок-кросс-валидация – вариант кросс-валидации, при котором наблюдения группируются в пространственные блоки (ячейки H3/районы), исключая «подсматривание» в соседние локации.</w:t>
      </w:r>
    </w:p>
    <w:p w14:paraId="62E1FB6C" w14:textId="41506263" w:rsidR="0017590C" w:rsidRPr="0017590C" w:rsidRDefault="00E521A9" w:rsidP="00CC58B0">
      <w:pPr>
        <w:rPr>
          <w:lang w:eastAsia="ru-RU"/>
        </w:rPr>
      </w:pPr>
      <w:r w:rsidRPr="00E521A9">
        <w:rPr>
          <w:lang w:eastAsia="ru-RU"/>
        </w:rPr>
        <w:t>Логирование (логгер) – механизм регистрации событий работы системы (запросы, ошибки, предупреждения, время выполнения операций) в виде журналов (логов) для диагностики, мониторинга и анализа работы сервисов</w:t>
      </w:r>
    </w:p>
    <w:p w14:paraId="32CF2E73" w14:textId="7F254B6A" w:rsidR="002E40AF" w:rsidRDefault="00A77FE2" w:rsidP="00067DF4">
      <w:pPr>
        <w:pStyle w:val="1a"/>
      </w:pPr>
      <w:bookmarkStart w:id="4" w:name="_Toc212455479"/>
      <w:bookmarkStart w:id="5" w:name="_Toc223438148"/>
      <w:r w:rsidRPr="00A77FE2">
        <w:lastRenderedPageBreak/>
        <w:t>ЛИТЕРАТУРНЫЙ ОБЗОР</w:t>
      </w:r>
      <w:bookmarkEnd w:id="4"/>
      <w:bookmarkEnd w:id="5"/>
    </w:p>
    <w:p w14:paraId="1A923B14" w14:textId="4B9DE2E2" w:rsidR="00844706" w:rsidRDefault="00844706" w:rsidP="00844706">
      <w:r>
        <w:t>В настоящей работе использованы и проанализированы публикации, отражающие как состояние рынка жилья, так и современные подходы к его аналитике. Официальные отчёты Банка России и ДОМ.РФ фиксируют рост нагрузки на домохозяйства, неравномерную динамику цен и дефицит качественного арендного жилья, что задаёт контекст задачи «справедливой» оценки арендной ставки [</w:t>
      </w:r>
      <w:r w:rsidR="008F421B">
        <w:fldChar w:fldCharType="begin"/>
      </w:r>
      <w:r w:rsidR="008F421B">
        <w:instrText xml:space="preserve"> REF _Ref216186098 \r \h </w:instrText>
      </w:r>
      <w:r w:rsidR="008F421B">
        <w:fldChar w:fldCharType="separate"/>
      </w:r>
      <w:r w:rsidR="008F421B">
        <w:t>1</w:t>
      </w:r>
      <w:r w:rsidR="008F421B">
        <w:fldChar w:fldCharType="end"/>
      </w:r>
      <w:r w:rsidR="0053482F" w:rsidRPr="0053482F">
        <w:t>]</w:t>
      </w:r>
      <w:r w:rsidRPr="00844706">
        <w:t xml:space="preserve"> </w:t>
      </w:r>
      <w:r w:rsidR="0053482F" w:rsidRPr="0053482F">
        <w:t>[</w:t>
      </w:r>
      <w:r w:rsidR="008F421B">
        <w:fldChar w:fldCharType="begin"/>
      </w:r>
      <w:r w:rsidR="008F421B">
        <w:instrText xml:space="preserve"> REF _Ref216187058 \r \h </w:instrText>
      </w:r>
      <w:r w:rsidR="008F421B">
        <w:fldChar w:fldCharType="separate"/>
      </w:r>
      <w:r w:rsidR="008F421B">
        <w:t>2</w:t>
      </w:r>
      <w:r w:rsidR="008F421B">
        <w:fldChar w:fldCharType="end"/>
      </w:r>
      <w:r>
        <w:t>]. Работы по массовой оценке недвижимости и анализу ценового поведения квартир выделяют ключевые факторы стоимости (локация, характеристики дома и квартиры, окружение) и ограничения традиционных гедонических моделей [</w:t>
      </w:r>
      <w:r>
        <w:fldChar w:fldCharType="begin"/>
      </w:r>
      <w:r>
        <w:instrText xml:space="preserve"> REF _Ref216187217 \r \h </w:instrText>
      </w:r>
      <w:r>
        <w:fldChar w:fldCharType="separate"/>
      </w:r>
      <w:r>
        <w:t>8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_Ref216187242 \r \h </w:instrText>
      </w:r>
      <w:r>
        <w:fldChar w:fldCharType="separate"/>
      </w:r>
      <w:r>
        <w:t>11</w:t>
      </w:r>
      <w:r>
        <w:fldChar w:fldCharType="end"/>
      </w:r>
      <w:r>
        <w:t>].</w:t>
      </w:r>
    </w:p>
    <w:p w14:paraId="1EBEC422" w14:textId="2DC5436C" w:rsidR="00844706" w:rsidRDefault="00844706" w:rsidP="00844706">
      <w:r>
        <w:t>Отдельный блок источников посвящён применению методов машинного обучения в оценке и анализе рынка недвижимости. Публикации по использованию ML-моделей для оценки коммерческой и жилой недвижимости демонстрируют преимущества деревьев решений и градиентного бустинга по сравнению с классическими регрессиями, а также поднимают вопросы интерпретируемости и устойчивости моделей [</w:t>
      </w:r>
      <w:r>
        <w:fldChar w:fldCharType="begin"/>
      </w:r>
      <w:r>
        <w:instrText xml:space="preserve"> REF _Ref216187231 \r \h </w:instrText>
      </w:r>
      <w:r>
        <w:fldChar w:fldCharType="separate"/>
      </w:r>
      <w:r>
        <w:t>9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_Ref216187235 \r \h </w:instrText>
      </w:r>
      <w:r>
        <w:fldChar w:fldCharType="separate"/>
      </w:r>
      <w:r>
        <w:t>10</w:t>
      </w:r>
      <w:r>
        <w:fldChar w:fldCharType="end"/>
      </w:r>
      <w:r>
        <w:t>].</w:t>
      </w:r>
    </w:p>
    <w:p w14:paraId="667EC558" w14:textId="4DE6AA64" w:rsidR="00A77FE2" w:rsidRPr="00844706" w:rsidRDefault="00844706" w:rsidP="00844706">
      <w:pPr>
        <w:rPr>
          <w:highlight w:val="yellow"/>
        </w:rPr>
      </w:pPr>
      <w:r>
        <w:t>Методическую основу подхода к моделированию составили исследования по пространственно-временной валидации и блок-кросс-валидации для структурированных данных [</w:t>
      </w:r>
      <w:r>
        <w:fldChar w:fldCharType="begin"/>
      </w:r>
      <w:r>
        <w:instrText xml:space="preserve"> REF _Ref216187293 \r \h </w:instrText>
      </w:r>
      <w:r>
        <w:fldChar w:fldCharType="separate"/>
      </w:r>
      <w:r>
        <w:t>12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_Ref216187298 \r \h </w:instrText>
      </w:r>
      <w:r>
        <w:fldChar w:fldCharType="separate"/>
      </w:r>
      <w:r>
        <w:t>13</w:t>
      </w:r>
      <w:r>
        <w:fldChar w:fldCharType="end"/>
      </w:r>
      <w:r>
        <w:t>], работы по конформным предсказаниям и квантильной регрессии для построения доверительных интервалов [</w:t>
      </w:r>
      <w:r w:rsidR="00F15791">
        <w:fldChar w:fldCharType="begin"/>
      </w:r>
      <w:r w:rsidR="00F15791">
        <w:instrText xml:space="preserve"> REF _Ref216187503 \r \h </w:instrText>
      </w:r>
      <w:r w:rsidR="00F15791">
        <w:fldChar w:fldCharType="separate"/>
      </w:r>
      <w:r w:rsidR="00F15791">
        <w:t>14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_Ref216187507 \r \h </w:instrText>
      </w:r>
      <w:r w:rsidR="00F15791">
        <w:fldChar w:fldCharType="separate"/>
      </w:r>
      <w:r w:rsidR="00F15791">
        <w:t>15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_Ref216187509 \r \h </w:instrText>
      </w:r>
      <w:r w:rsidR="00F15791">
        <w:fldChar w:fldCharType="separate"/>
      </w:r>
      <w:r w:rsidR="00F15791">
        <w:t>16</w:t>
      </w:r>
      <w:r w:rsidR="00F15791">
        <w:fldChar w:fldCharType="end"/>
      </w:r>
      <w:r>
        <w:t>], а также публикации по интерпретируемости моделей на основе SHAP-значений и XAI в табличных задачах [</w:t>
      </w:r>
      <w:r w:rsidR="00F15791">
        <w:fldChar w:fldCharType="begin"/>
      </w:r>
      <w:r w:rsidR="00F15791">
        <w:instrText xml:space="preserve"> REF _Ref216187694 \r \h </w:instrText>
      </w:r>
      <w:r w:rsidR="00F15791">
        <w:fldChar w:fldCharType="separate"/>
      </w:r>
      <w:r w:rsidR="00F15791">
        <w:t>21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_Ref216187697 \r \h </w:instrText>
      </w:r>
      <w:r w:rsidR="00F15791">
        <w:fldChar w:fldCharType="separate"/>
      </w:r>
      <w:r w:rsidR="00F15791">
        <w:t>22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_Ref216187700 \r \h </w:instrText>
      </w:r>
      <w:r w:rsidR="00F15791">
        <w:fldChar w:fldCharType="separate"/>
      </w:r>
      <w:r w:rsidR="00F15791">
        <w:t>23</w:t>
      </w:r>
      <w:r w:rsidR="00F15791">
        <w:fldChar w:fldCharType="end"/>
      </w:r>
      <w:r>
        <w:t>]. Совокупно эти источники определили выбор архитектуры решения, набора метрик и требований к объяснимости прогноза.</w:t>
      </w:r>
      <w:r w:rsidR="00A77FE2" w:rsidRPr="00B810F0">
        <w:rPr>
          <w:highlight w:val="yellow"/>
        </w:rPr>
        <w:br w:type="page"/>
      </w:r>
    </w:p>
    <w:p w14:paraId="12525D3F" w14:textId="2E2672B6" w:rsidR="005C34A6" w:rsidRPr="00A8308B" w:rsidRDefault="00F62592" w:rsidP="00E678B2">
      <w:pPr>
        <w:pStyle w:val="a0"/>
      </w:pPr>
      <w:bookmarkStart w:id="6" w:name="_Toc212455480"/>
      <w:bookmarkStart w:id="7" w:name="_Toc223438149"/>
      <w:r w:rsidRPr="00A8308B">
        <w:lastRenderedPageBreak/>
        <w:t>ИССЛЕДОВАТЕЛЬСКИЙ РАЗДЕЛ</w:t>
      </w:r>
      <w:bookmarkEnd w:id="6"/>
      <w:bookmarkEnd w:id="7"/>
    </w:p>
    <w:p w14:paraId="043A7A23" w14:textId="61CA29E6" w:rsidR="005C34A6" w:rsidRDefault="00895F1E" w:rsidP="00067DF4">
      <w:pPr>
        <w:rPr>
          <w:lang w:eastAsia="ru-RU"/>
        </w:rPr>
      </w:pPr>
      <w:r w:rsidRPr="00895F1E">
        <w:rPr>
          <w:lang w:eastAsia="ru-RU"/>
        </w:rPr>
        <w:t>В исследовательском разделе рассматривается постановка задачи, область применения и существующие подходы к оценке стоимости жилой недвижимости. Выполнены анализ предметной области и аналогов, по результатам которого сформулированы цель и задачи работы и подготовлено техническое задание с основными требованиями к системе.</w:t>
      </w:r>
    </w:p>
    <w:p w14:paraId="6C5B794D" w14:textId="1201E71A" w:rsidR="005C34A6" w:rsidRPr="00A8308B" w:rsidRDefault="005C34A6" w:rsidP="00467B47">
      <w:pPr>
        <w:pStyle w:val="23"/>
      </w:pPr>
      <w:bookmarkStart w:id="8" w:name="_Toc212455481"/>
      <w:bookmarkStart w:id="9" w:name="_Toc223438150"/>
      <w:r w:rsidRPr="00A8308B">
        <w:t>Анализ предметной области</w:t>
      </w:r>
      <w:bookmarkEnd w:id="8"/>
      <w:bookmarkEnd w:id="9"/>
    </w:p>
    <w:p w14:paraId="5E0F5EF5" w14:textId="4F957112" w:rsidR="00A168B5" w:rsidRDefault="00895F1E" w:rsidP="00067DF4">
      <w:r w:rsidRPr="00895F1E">
        <w:t>В рамках работы рассматривается предметная область оценки рыночной стоимости квартир для аренды с использованием методов предиктивной аналитики и геоинформационных систем. Она лежит на пересечении рынков жилья, прикладной аналитики табличных и геопространственных данных и методов машинного обучения. Объектом оценки выступают квартиры в аренду; ключевые характеристики: локация (адрес, координаты), параметры планировки (площадь, комнаты, этаж/этажность), тип и состояние дома, окружение (доступность транспорта, объекты инфраструктуры), а также временной контекст публикации.</w:t>
      </w:r>
      <w:r w:rsidR="00AD6EF6" w:rsidRPr="00AD6EF6">
        <w:t xml:space="preserve"> </w:t>
      </w:r>
    </w:p>
    <w:p w14:paraId="6DE1A62D" w14:textId="3421F286" w:rsidR="004507FE" w:rsidRDefault="004507FE" w:rsidP="00067DF4">
      <w:pPr>
        <w:rPr>
          <w:lang w:eastAsia="ru-RU"/>
        </w:rPr>
      </w:pPr>
      <w:r w:rsidRPr="004507FE">
        <w:rPr>
          <w:lang w:eastAsia="ru-RU"/>
        </w:rPr>
        <w:t>Существующие подходы включают:</w:t>
      </w:r>
    </w:p>
    <w:p w14:paraId="1561DDEB" w14:textId="5AE2B6D2" w:rsidR="004507FE" w:rsidRDefault="00297D8D" w:rsidP="00067DF4">
      <w:pPr>
        <w:pStyle w:val="20"/>
      </w:pPr>
      <w:r>
        <w:rPr>
          <w:rStyle w:val="affd"/>
          <w:b w:val="0"/>
          <w:bCs w:val="0"/>
        </w:rPr>
        <w:t>э</w:t>
      </w:r>
      <w:r w:rsidR="004507FE" w:rsidRPr="004507FE">
        <w:rPr>
          <w:rStyle w:val="affd"/>
          <w:b w:val="0"/>
          <w:bCs w:val="0"/>
        </w:rPr>
        <w:t>конометрические гедонические модели</w:t>
      </w:r>
      <w:r w:rsidR="004507FE">
        <w:t xml:space="preserve"> (линейная/лог-линейная регрессия): прозрачны и интерпретируемы, но плохо захватывают нелинейности и взаимодействия признаков</w:t>
      </w:r>
      <w:r w:rsidR="000C656F" w:rsidRPr="000C656F">
        <w:t>;</w:t>
      </w:r>
    </w:p>
    <w:p w14:paraId="34D9CE16" w14:textId="5F5D0DFD" w:rsidR="004507FE" w:rsidRPr="004507FE" w:rsidRDefault="00297D8D" w:rsidP="00067DF4">
      <w:pPr>
        <w:pStyle w:val="20"/>
      </w:pPr>
      <w:r>
        <w:t>п</w:t>
      </w:r>
      <w:r w:rsidR="004507FE" w:rsidRPr="004507FE">
        <w:t>равила/эвристики оценщиков и CMA (сравнительный анализ рынка): понятны экспертам, но трудоёмки, субъективны и слабо масштабируемы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_Ref216187217 \r \h </w:instrText>
      </w:r>
      <w:r w:rsidR="00707436">
        <w:fldChar w:fldCharType="separate"/>
      </w:r>
      <w:r w:rsidR="00707436">
        <w:t>8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_Ref216187231 \r \h </w:instrText>
      </w:r>
      <w:r w:rsidR="00707436">
        <w:fldChar w:fldCharType="separate"/>
      </w:r>
      <w:r w:rsidR="00707436">
        <w:t>9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_Ref216187235 \r \h </w:instrText>
      </w:r>
      <w:r w:rsidR="00707436">
        <w:fldChar w:fldCharType="separate"/>
      </w:r>
      <w:r w:rsidR="00707436">
        <w:t>10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_Ref216187242 \r \h </w:instrText>
      </w:r>
      <w:r w:rsidR="00707436">
        <w:fldChar w:fldCharType="separate"/>
      </w:r>
      <w:r w:rsidR="00707436">
        <w:t>11</w:t>
      </w:r>
      <w:r w:rsidR="00707436">
        <w:fldChar w:fldCharType="end"/>
      </w:r>
      <w:r w:rsidR="00707436" w:rsidRPr="00707436">
        <w:t>]</w:t>
      </w:r>
      <w:r w:rsidR="00802503">
        <w:t>.</w:t>
      </w:r>
    </w:p>
    <w:p w14:paraId="5B1CA220" w14:textId="214CA00E" w:rsidR="004507FE" w:rsidRPr="00AD6EF6" w:rsidRDefault="00BB63A7" w:rsidP="00067DF4">
      <w:r w:rsidRPr="00BB63A7">
        <w:t xml:space="preserve">Предлагаемое решение опирается на современные табличные модели с расширенным геопризнаковым описанием (агрегаты по ячейкам местности, время/стоимость до транспорта, плотность и структура предложений), </w:t>
      </w:r>
      <w:r w:rsidRPr="00BB63A7">
        <w:lastRenderedPageBreak/>
        <w:t>честную оценку неопределённости (квантильные/конформные предсказания), интерпретируемость (локальные и глобальные объяснения вкладов признаков) и поиск компараблов по близости атрибутов и локации. Такой подход призван объединить масштабируемость автоматизированных моделей с прозрачностью и практической полезностью экспертных методик, что создаёт основу для последующей постановки целей, задач и формализации технического задания.</w:t>
      </w:r>
    </w:p>
    <w:p w14:paraId="74561E01" w14:textId="1C0C5673" w:rsidR="00A168B5" w:rsidRDefault="00984631" w:rsidP="00467B47">
      <w:pPr>
        <w:pStyle w:val="23"/>
      </w:pPr>
      <w:bookmarkStart w:id="10" w:name="_Toc212455482"/>
      <w:bookmarkStart w:id="11" w:name="_Toc223438151"/>
      <w:r>
        <w:t>Обзор существующих аналогов</w:t>
      </w:r>
      <w:bookmarkEnd w:id="10"/>
      <w:bookmarkEnd w:id="11"/>
    </w:p>
    <w:p w14:paraId="614D62BD" w14:textId="79ADE7A4" w:rsidR="00081BA4" w:rsidRDefault="001132E1" w:rsidP="00067DF4">
      <w:r>
        <w:t>На рынке РФ представлены сервисы, выполняющие автоматизированную оценку жилья (AVM): они прогнозируют цену аренды по адресу и базовым параметрам, иногда показывают динамику спроса/цен. Однако чаще всего не раскрывают методику моделирования, не предоставляют доверительные интервалы и объяснения факторов, а также ограничены по экспорту/API.</w:t>
      </w:r>
    </w:p>
    <w:p w14:paraId="661D7A63" w14:textId="6E4B1016" w:rsidR="001F2E95" w:rsidRDefault="000E5579" w:rsidP="00067DF4">
      <w:r>
        <w:t>С</w:t>
      </w:r>
      <w:r w:rsidR="001F2E95" w:rsidRPr="001F2E95">
        <w:t xml:space="preserve">ервис оценки у крупных площадок объявлений предоставляет ориентир стоимости квартиры по адресу с учётом параметров объекта и локальной динамики. Пользователь видит приблизительную цену, иногда </w:t>
      </w:r>
      <w:r w:rsidR="00E26663">
        <w:t>–</w:t>
      </w:r>
      <w:r w:rsidR="001F2E95" w:rsidRPr="001F2E95">
        <w:t xml:space="preserve"> исторические изменения по дому или району. При этом методология расчёта, как правило, не раскрывается: упоминается использование больших данных и моделей машинного обучения, но без детального описания архитектуры, признаков и процедуры валидации. Доверительные интервалы для оценки неопределённости не показываются, а экспорт результатов или открытый API обычно отсутствуют. Сильной стороной таких решений остаётся широкая фактическая база объявлений и полезные визуализации локальной истории цен</w:t>
      </w:r>
      <w:r w:rsidR="001F2E95">
        <w:t>.</w:t>
      </w:r>
    </w:p>
    <w:p w14:paraId="7C681E7E" w14:textId="3BFFDA30" w:rsidR="001F2E95" w:rsidRDefault="001F2E95" w:rsidP="00067DF4">
      <w:r w:rsidRPr="001F2E95">
        <w:t xml:space="preserve">Финансовые платформы и банковские сервисы (например, ориентированные на ипотечные сделки) предоставляют онлайн-оценку </w:t>
      </w:r>
      <w:r w:rsidRPr="001F2E95">
        <w:lastRenderedPageBreak/>
        <w:t xml:space="preserve">объекта и интегрируют её в сценарии оформления ипотеки, страхования или подготовки отчёта оценщика. Их преимущество </w:t>
      </w:r>
      <w:r w:rsidR="00E26663">
        <w:t>–</w:t>
      </w:r>
      <w:r w:rsidRPr="001F2E95">
        <w:t xml:space="preserve"> связка с реальными сделками и документами; слабое место </w:t>
      </w:r>
      <w:r w:rsidR="00E26663">
        <w:t>–</w:t>
      </w:r>
      <w:r w:rsidRPr="001F2E95">
        <w:t xml:space="preserve"> закрытость методики, отсутствие объяснимости модели для конечного пользователя и, как правило, отсутствие интервалов неопределённости. Функции подбора сопоставимых объектов здесь также представлены ограниченно либо не представлены вовсе</w:t>
      </w:r>
      <w:r>
        <w:t>.</w:t>
      </w:r>
    </w:p>
    <w:p w14:paraId="4ED50601" w14:textId="0F748894" w:rsidR="001F2E95" w:rsidRDefault="001F2E95" w:rsidP="00067DF4">
      <w:r w:rsidRPr="001F2E95">
        <w:t xml:space="preserve">Отдельную группу составляют калькуляторы оценочной стоимости на отраслевых сайтах и в нишевых проектах. Их цель </w:t>
      </w:r>
      <w:r w:rsidR="00E26663">
        <w:t>–</w:t>
      </w:r>
      <w:r w:rsidRPr="001F2E95">
        <w:t xml:space="preserve"> быстро дать ориентир цены и сгенерировать лиды для агентств. Эти решения просты и доступны, но используют упрощённые эвристики, не учитывают пространственно-временные эффекты рынка, не предоставляют интерпретируемых объяснений и не поддерживают подбор качественных «компараблов». Экспорт и программный доступ также редкость.</w:t>
      </w:r>
    </w:p>
    <w:p w14:paraId="4708F83F" w14:textId="4C700659" w:rsidR="001F2E95" w:rsidRDefault="001F2E95" w:rsidP="00067DF4">
      <w:r>
        <w:t>В сумме по результатам обзора можно сформулировать следующие наблюдения.</w:t>
      </w:r>
    </w:p>
    <w:p w14:paraId="141E3C34" w14:textId="77777777" w:rsidR="007B6537" w:rsidRDefault="001F2E95" w:rsidP="00067DF4">
      <w:pPr>
        <w:pStyle w:val="22"/>
      </w:pPr>
      <w:r w:rsidRPr="000C656F">
        <w:t>Открытых решений, одновременно предоставляющих</w:t>
      </w:r>
      <w:r w:rsidR="007B6537">
        <w:t>:</w:t>
      </w:r>
    </w:p>
    <w:p w14:paraId="0E7853A7" w14:textId="423C2474" w:rsidR="007B6537" w:rsidRPr="007B6537" w:rsidRDefault="001F2E95" w:rsidP="007B6537">
      <w:pPr>
        <w:pStyle w:val="20"/>
      </w:pPr>
      <w:r w:rsidRPr="007B6537">
        <w:t>корректно калиброванные доверительные интервалы</w:t>
      </w:r>
      <w:r w:rsidR="007B6537" w:rsidRPr="007B6537">
        <w:t>;</w:t>
      </w:r>
    </w:p>
    <w:p w14:paraId="559F9D8B" w14:textId="412670A4" w:rsidR="007B6537" w:rsidRPr="007B6537" w:rsidRDefault="001F2E95" w:rsidP="007B6537">
      <w:pPr>
        <w:pStyle w:val="20"/>
      </w:pPr>
      <w:r w:rsidRPr="007B6537">
        <w:t>интерпретируемые объяснения вклада признаков для конкретного объекта</w:t>
      </w:r>
      <w:r w:rsidR="007B6537" w:rsidRPr="007B6537">
        <w:t>;</w:t>
      </w:r>
    </w:p>
    <w:p w14:paraId="00B07195" w14:textId="4C8D7897" w:rsidR="001F2E95" w:rsidRPr="007B6537" w:rsidRDefault="001F2E95" w:rsidP="007B6537">
      <w:pPr>
        <w:pStyle w:val="20"/>
      </w:pPr>
      <w:r w:rsidRPr="007B6537">
        <w:t>системный подбор сопоставимых объектов с учётом геопространственной близости, не выявлено.</w:t>
      </w:r>
    </w:p>
    <w:p w14:paraId="67297558" w14:textId="71C348E8" w:rsidR="001F2E95" w:rsidRPr="000C656F" w:rsidRDefault="001F2E95" w:rsidP="00067DF4">
      <w:pPr>
        <w:pStyle w:val="22"/>
      </w:pPr>
      <w:r w:rsidRPr="000C656F">
        <w:t xml:space="preserve">Сильные стороны рынка </w:t>
      </w:r>
      <w:r w:rsidR="00E26663">
        <w:t>–</w:t>
      </w:r>
      <w:r w:rsidRPr="000C656F">
        <w:t xml:space="preserve"> накопленные данные, удобные интерфейсы и базовая динамика цен </w:t>
      </w:r>
      <w:r w:rsidR="00E26663">
        <w:t>–</w:t>
      </w:r>
      <w:r w:rsidRPr="000C656F">
        <w:t xml:space="preserve"> могут быть приняты как фундамент нашей функциональности.</w:t>
      </w:r>
    </w:p>
    <w:p w14:paraId="52C24B75" w14:textId="26949A39" w:rsidR="00E34234" w:rsidRPr="00081BA4" w:rsidRDefault="001F2E95" w:rsidP="00067DF4">
      <w:pPr>
        <w:pStyle w:val="22"/>
      </w:pPr>
      <w:r w:rsidRPr="000C656F">
        <w:t>Ключевые методические дефициты аналогов (непрозрачность моделей, отсутствие оценок неопределённости и полноценного модуля компараблов) определяют направления развития предлагаемого решения: включение честной интервальной оц</w:t>
      </w:r>
      <w:r w:rsidRPr="001F2E95">
        <w:t xml:space="preserve">енки, </w:t>
      </w:r>
      <w:r w:rsidRPr="001F2E95">
        <w:lastRenderedPageBreak/>
        <w:t>локально интерпретируемых объяснений и алгоритма подбора сравнимых объектов как обязательных компонентов системы</w:t>
      </w:r>
      <w:r>
        <w:t>.</w:t>
      </w:r>
    </w:p>
    <w:p w14:paraId="21012357" w14:textId="02FD556B" w:rsidR="00306E5A" w:rsidRDefault="00306E5A" w:rsidP="00467B47">
      <w:pPr>
        <w:pStyle w:val="23"/>
      </w:pPr>
      <w:bookmarkStart w:id="12" w:name="_Toc212455483"/>
      <w:bookmarkStart w:id="13" w:name="_Toc223438152"/>
      <w:r>
        <w:t>Цель и задачи</w:t>
      </w:r>
      <w:bookmarkEnd w:id="12"/>
      <w:bookmarkEnd w:id="13"/>
    </w:p>
    <w:p w14:paraId="4BC29F85" w14:textId="191583A4" w:rsidR="009A3367" w:rsidRDefault="009A3367" w:rsidP="00067DF4">
      <w:pPr>
        <w:rPr>
          <w:lang w:eastAsia="ru-RU" w:bidi="ru-RU"/>
        </w:rPr>
      </w:pPr>
      <w:r>
        <w:rPr>
          <w:lang w:eastAsia="ru-RU" w:bidi="ru-RU"/>
        </w:rPr>
        <w:t xml:space="preserve">Цель работы </w:t>
      </w:r>
      <w:r w:rsidR="00E26663">
        <w:t>–</w:t>
      </w:r>
      <w:r>
        <w:rPr>
          <w:lang w:eastAsia="ru-RU" w:bidi="ru-RU"/>
        </w:rPr>
        <w:t xml:space="preserve"> </w:t>
      </w:r>
      <w:r w:rsidR="004247EF">
        <w:rPr>
          <w:lang w:eastAsia="ru-RU" w:bidi="ru-RU"/>
        </w:rPr>
        <w:t>п</w:t>
      </w:r>
      <w:r w:rsidR="007462D4" w:rsidRPr="007462D4">
        <w:rPr>
          <w:lang w:eastAsia="ru-RU" w:bidi="ru-RU"/>
        </w:rPr>
        <w:t>остроить модель прогнозирования ставки аренды с доверительным интервалом и подбором компараблов на основе методов машинного обучения и геопространственных признако</w:t>
      </w:r>
      <w:r w:rsidR="00C21CD2">
        <w:rPr>
          <w:lang w:eastAsia="ru-RU" w:bidi="ru-RU"/>
        </w:rPr>
        <w:t>в</w:t>
      </w:r>
      <w:r>
        <w:rPr>
          <w:lang w:eastAsia="ru-RU" w:bidi="ru-RU"/>
        </w:rPr>
        <w:t>.</w:t>
      </w:r>
    </w:p>
    <w:p w14:paraId="5911F87D" w14:textId="2CF409A4" w:rsidR="00BA232D" w:rsidRDefault="00BA232D" w:rsidP="00067DF4">
      <w:pPr>
        <w:rPr>
          <w:lang w:eastAsia="ru-RU" w:bidi="ru-RU"/>
        </w:rPr>
      </w:pPr>
      <w:r w:rsidRPr="00BA232D">
        <w:rPr>
          <w:lang w:eastAsia="ru-RU" w:bidi="ru-RU"/>
        </w:rPr>
        <w:t>Для достижения поставленной цели необходимо провести анализ предметной области и обзор существующих аналогов, сформировать и утвердить техническое задание. На следующем этапе требуется собрать датасет из объявлений и внешних геопризнаков, выполнить его очистку, геокодирование и генерацию признаков. Затем разрабатываются и обучаются модели прогнозирования с настройкой пространственно-временной валидации.</w:t>
      </w:r>
    </w:p>
    <w:p w14:paraId="292290DA" w14:textId="729DE247" w:rsidR="00BA232D" w:rsidRDefault="00BA232D" w:rsidP="00067DF4">
      <w:pPr>
        <w:rPr>
          <w:lang w:eastAsia="ru-RU" w:bidi="ru-RU"/>
        </w:rPr>
      </w:pPr>
      <w:r w:rsidRPr="00BA232D">
        <w:rPr>
          <w:lang w:eastAsia="ru-RU" w:bidi="ru-RU"/>
        </w:rPr>
        <w:t>Особое внимание уделяется реализации оценки неопределённости (квантильной или конформной) и созданию модуля интерпретации вкладов признаков. Дополнительно предусматривается механизм поиска сопоставимых объектов («компараблов») по атрибутам и локализации. Завершающим этапом является создание веб-сервиса с картографической визуализацией и возможностью формирования краткого отчёта, а также проведение экспериментальной оценки качества и подготовка пользовательской и эксплуатационной документации.</w:t>
      </w:r>
    </w:p>
    <w:p w14:paraId="4481CDA6" w14:textId="2B1FF027" w:rsidR="00866309" w:rsidRDefault="00866309" w:rsidP="00467B47">
      <w:pPr>
        <w:pStyle w:val="23"/>
      </w:pPr>
      <w:bookmarkStart w:id="14" w:name="_Toc212455495"/>
      <w:bookmarkStart w:id="15" w:name="_Toc223438153"/>
      <w:r>
        <w:t>Вывод по исследовательскому разделу</w:t>
      </w:r>
      <w:bookmarkEnd w:id="14"/>
      <w:bookmarkEnd w:id="15"/>
    </w:p>
    <w:p w14:paraId="4F5817FD" w14:textId="019D2F63" w:rsidR="005C5D37" w:rsidRDefault="00CD742A" w:rsidP="005C696E">
      <w:r w:rsidRPr="00CD742A">
        <w:t xml:space="preserve">Проведено исследование задачи и предметной области, сформулированы базовые термины и требования к данным и моделям. На основе анализа были выделены ключевые функциональные дефициты </w:t>
      </w:r>
      <w:r w:rsidRPr="00CD742A">
        <w:lastRenderedPageBreak/>
        <w:t xml:space="preserve">существующих подходов </w:t>
      </w:r>
      <w:r>
        <w:t>–</w:t>
      </w:r>
      <w:r w:rsidRPr="00CD742A">
        <w:t xml:space="preserve"> недостаток прозрачности, отсутствие доверительных интервалов и системного подбора сопоставимых объектов; их компенсация положена в основу требований к разрабатываемой системе (интервальная оценка, интерпретируемость, компараблы). На этой базе сформулированы цель и задачи, а также подготовлено компактное техническое задание, определяющее функционал, нефункциональные характеристики и контуры дальнейшего проектирования и реализации.</w:t>
      </w:r>
      <w:r w:rsidR="005C696E">
        <w:br w:type="page"/>
      </w:r>
    </w:p>
    <w:p w14:paraId="6A77F707" w14:textId="18CFA628" w:rsidR="00114C28" w:rsidRDefault="00114C28" w:rsidP="00E678B2">
      <w:pPr>
        <w:pStyle w:val="a0"/>
      </w:pPr>
      <w:bookmarkStart w:id="16" w:name="_Toc212455496"/>
      <w:bookmarkStart w:id="17" w:name="_Toc223438154"/>
      <w:r>
        <w:lastRenderedPageBreak/>
        <w:t>АНАЛИТИЧЕСКИ</w:t>
      </w:r>
      <w:r w:rsidR="008E7A5C">
        <w:t>й</w:t>
      </w:r>
      <w:r>
        <w:t xml:space="preserve"> РАЗДЕЛ</w:t>
      </w:r>
      <w:bookmarkEnd w:id="16"/>
      <w:bookmarkEnd w:id="17"/>
    </w:p>
    <w:p w14:paraId="2826C4D3" w14:textId="0DFDDA3F" w:rsidR="00067DF4" w:rsidRPr="00067DF4" w:rsidRDefault="00CD742A" w:rsidP="00067DF4">
      <w:r w:rsidRPr="00CD742A">
        <w:t xml:space="preserve">В данном разделе подробно описываются используемые методы прогнозирования стоимости аренды и принципы их работы: модели машинного обучения для табличных данных с учётом геопространственных признаков, подходы к получению интервальных предсказаний и интерпретации влияния признаков. Обосновывается выбор инструментов реализации, а также приводится архитектура программного решения и схема взаимодействия его основных компонентов. Здесь же вводятся метрики качества (в том числе MAE, </w:t>
      </w:r>
      <w:r w:rsidR="00B25531">
        <w:rPr>
          <w:lang w:val="en-US"/>
        </w:rPr>
        <w:t>MAPE</w:t>
      </w:r>
      <w:r w:rsidRPr="00CD742A">
        <w:t>, RMSE по логарифму ставки и покрытие доверительных интервалов), по которым в дальнейшем оценивается выполнение требования к точности системы не ниже 60%.</w:t>
      </w:r>
    </w:p>
    <w:p w14:paraId="5F0BD94D" w14:textId="4CD9746B" w:rsidR="00306E5A" w:rsidRDefault="001A0D31" w:rsidP="00467B47">
      <w:pPr>
        <w:pStyle w:val="23"/>
      </w:pPr>
      <w:bookmarkStart w:id="18" w:name="_Toc223438155"/>
      <w:r w:rsidRPr="001A0D31">
        <w:t>Выбор языка и инструментов программирования</w:t>
      </w:r>
      <w:bookmarkEnd w:id="18"/>
    </w:p>
    <w:p w14:paraId="4D541AB7" w14:textId="209E7EEA" w:rsidR="00FE47EF" w:rsidRDefault="00CD742A" w:rsidP="00FE47EF">
      <w:r>
        <w:t xml:space="preserve">Основным </w:t>
      </w:r>
      <w:r w:rsidR="00FE47EF" w:rsidRPr="00FE47EF">
        <w:t>языком выбран</w:t>
      </w:r>
      <w:r w:rsidR="00FE47EF">
        <w:t xml:space="preserve"> </w:t>
      </w:r>
      <w:r w:rsidR="00FE47EF">
        <w:rPr>
          <w:lang w:val="en-US"/>
        </w:rPr>
        <w:t>Python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_Ref216187778 \r \h </w:instrText>
      </w:r>
      <w:r w:rsidR="00707436">
        <w:fldChar w:fldCharType="separate"/>
      </w:r>
      <w:r w:rsidR="00707436">
        <w:t>24</w:t>
      </w:r>
      <w:r w:rsidR="00707436">
        <w:fldChar w:fldCharType="end"/>
      </w:r>
      <w:r w:rsidR="00707436" w:rsidRPr="00707436">
        <w:t>]</w:t>
      </w:r>
      <w:r w:rsidR="00FE47EF">
        <w:t xml:space="preserve"> – является стандартным для анализа данных и </w:t>
      </w:r>
      <w:r w:rsidR="00FE47EF">
        <w:rPr>
          <w:lang w:val="en-US"/>
        </w:rPr>
        <w:t>ML</w:t>
      </w:r>
      <w:r w:rsidR="00FE47EF">
        <w:t xml:space="preserve"> благодаря простому синтаксису, широкой экосистеме библиотек и зрелым </w:t>
      </w:r>
      <w:r w:rsidR="00FE47EF" w:rsidRPr="00FE47EF">
        <w:t>инструментам</w:t>
      </w:r>
      <w:r w:rsidR="00FE47EF">
        <w:t xml:space="preserve"> воспроизводимых экспериментов. Это позволяет быстро строить прототипы моделей, автоматизировать обработку данных и интегрировать результаты в веб-сервис</w:t>
      </w:r>
      <w:r w:rsidR="00CE1350">
        <w:t>.</w:t>
      </w:r>
    </w:p>
    <w:p w14:paraId="6B47DA52" w14:textId="40748719" w:rsidR="00CE1350" w:rsidRDefault="00CE1350" w:rsidP="00FE47EF">
      <w:r w:rsidRPr="00CE1350">
        <w:t>Инструменты обработки данных и геоаналитики:</w:t>
      </w:r>
    </w:p>
    <w:p w14:paraId="516FA006" w14:textId="1E7B390B" w:rsidR="00CE1350" w:rsidRDefault="00CE1350" w:rsidP="00B07C34">
      <w:pPr>
        <w:pStyle w:val="20"/>
      </w:pPr>
      <w:r w:rsidRPr="00CE1350">
        <w:t xml:space="preserve">pandas / NumPy </w:t>
      </w:r>
      <w:r>
        <w:t>–</w:t>
      </w:r>
      <w:r w:rsidRPr="00CE1350">
        <w:t xml:space="preserve"> табличные данные и численные расчёты;</w:t>
      </w:r>
    </w:p>
    <w:p w14:paraId="010AE3E7" w14:textId="06B55B89" w:rsidR="00CE1350" w:rsidRDefault="00CE1350" w:rsidP="00B07C34">
      <w:pPr>
        <w:pStyle w:val="20"/>
      </w:pPr>
      <w:r>
        <w:rPr>
          <w:lang w:val="en-US"/>
        </w:rPr>
        <w:t>s</w:t>
      </w:r>
      <w:r w:rsidRPr="00CE1350">
        <w:t>hapely</w:t>
      </w:r>
      <w:r>
        <w:t xml:space="preserve"> –</w:t>
      </w:r>
      <w:r w:rsidRPr="00CE1350">
        <w:t xml:space="preserve"> геометрии, проекции, пространственные операции</w:t>
      </w:r>
      <w:r w:rsidR="00011111" w:rsidRPr="00011111">
        <w:t>;</w:t>
      </w:r>
    </w:p>
    <w:p w14:paraId="269EE40E" w14:textId="768549DE" w:rsidR="00CE1350" w:rsidRDefault="00CE1350" w:rsidP="00B07C34">
      <w:pPr>
        <w:pStyle w:val="20"/>
      </w:pPr>
      <w:r w:rsidRPr="00CE1350">
        <w:t xml:space="preserve">h3-py </w:t>
      </w:r>
      <w:r>
        <w:t xml:space="preserve">– </w:t>
      </w:r>
      <w:r w:rsidRPr="00CE1350">
        <w:t>иерархическая дискретизация пространства</w:t>
      </w:r>
      <w:r w:rsidR="00011111" w:rsidRPr="00011111">
        <w:t>.</w:t>
      </w:r>
    </w:p>
    <w:p w14:paraId="1D53A0F3" w14:textId="29F9F36C" w:rsidR="00CE1350" w:rsidRDefault="00CE1350" w:rsidP="00CE1350">
      <w:pPr>
        <w:pStyle w:val="a1"/>
        <w:numPr>
          <w:ilvl w:val="0"/>
          <w:numId w:val="0"/>
        </w:numPr>
        <w:ind w:left="1276" w:hanging="567"/>
      </w:pPr>
      <w:r w:rsidRPr="00CE1350">
        <w:t>Инструменты моделирования и объяснимости:</w:t>
      </w:r>
    </w:p>
    <w:p w14:paraId="660A4846" w14:textId="5208A311" w:rsidR="00CE1350" w:rsidRDefault="00CE1350" w:rsidP="00B07C34">
      <w:pPr>
        <w:pStyle w:val="20"/>
      </w:pPr>
      <w:r w:rsidRPr="00CE1350">
        <w:t xml:space="preserve">scikit-learn </w:t>
      </w:r>
      <w:r>
        <w:t xml:space="preserve">– </w:t>
      </w:r>
      <w:r w:rsidRPr="00CE1350">
        <w:t>базовые модели/валидация/пайплайны;</w:t>
      </w:r>
    </w:p>
    <w:p w14:paraId="69B97EE2" w14:textId="4F469B90" w:rsidR="00CE1350" w:rsidRDefault="00CE1350" w:rsidP="00B07C34">
      <w:pPr>
        <w:pStyle w:val="20"/>
      </w:pPr>
      <w:r w:rsidRPr="00B07C34">
        <w:t>LightGBM</w:t>
      </w:r>
      <w:r w:rsidR="00F8788F" w:rsidRPr="00B07C34">
        <w:rPr>
          <w:rStyle w:val="affd"/>
        </w:rPr>
        <w:t>/</w:t>
      </w:r>
      <w:r w:rsidR="00F8788F" w:rsidRPr="00B07C34">
        <w:rPr>
          <w:rStyle w:val="affd"/>
          <w:b w:val="0"/>
          <w:bCs w:val="0"/>
        </w:rPr>
        <w:t>CatBoost</w:t>
      </w:r>
      <w:r w:rsidR="00F8788F" w:rsidRPr="00B07C34">
        <w:rPr>
          <w:rStyle w:val="affd"/>
        </w:rPr>
        <w:t>/</w:t>
      </w:r>
      <w:r w:rsidR="00F8788F" w:rsidRPr="00B07C34">
        <w:rPr>
          <w:rStyle w:val="affd"/>
          <w:b w:val="0"/>
          <w:bCs w:val="0"/>
        </w:rPr>
        <w:t>XGBoost</w:t>
      </w:r>
      <w:r w:rsidR="00F8788F">
        <w:t xml:space="preserve"> </w:t>
      </w:r>
      <w:r w:rsidRPr="00CE1350">
        <w:t xml:space="preserve"> </w:t>
      </w:r>
      <w:r w:rsidR="00011111">
        <w:t xml:space="preserve">– </w:t>
      </w:r>
      <w:r w:rsidRPr="00CE1350">
        <w:t xml:space="preserve">градиентный бустинг </w:t>
      </w:r>
      <w:r w:rsidR="00B07C34">
        <w:t>н</w:t>
      </w:r>
      <w:r w:rsidR="00B07C34" w:rsidRPr="00B07C34">
        <w:t>ад деревьями решений</w:t>
      </w:r>
      <w:r w:rsidRPr="00CE1350">
        <w:t xml:space="preserve"> для табличных данных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_Ref216187589 \r \h </w:instrText>
      </w:r>
      <w:r w:rsidR="00707436">
        <w:fldChar w:fldCharType="separate"/>
      </w:r>
      <w:r w:rsidR="00707436">
        <w:t>18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_Ref216187592 \r \h </w:instrText>
      </w:r>
      <w:r w:rsidR="00707436">
        <w:fldChar w:fldCharType="separate"/>
      </w:r>
      <w:r w:rsidR="00707436">
        <w:t>19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_Ref216187594 \r \h </w:instrText>
      </w:r>
      <w:r w:rsidR="00707436">
        <w:fldChar w:fldCharType="separate"/>
      </w:r>
      <w:r w:rsidR="00707436">
        <w:t>20</w:t>
      </w:r>
      <w:r w:rsidR="00707436">
        <w:fldChar w:fldCharType="end"/>
      </w:r>
      <w:r w:rsidR="00707436" w:rsidRPr="00707436">
        <w:t>]</w:t>
      </w:r>
      <w:r w:rsidRPr="00CE1350">
        <w:t>; поддержка квантильной регрессии;</w:t>
      </w:r>
    </w:p>
    <w:p w14:paraId="066F47F0" w14:textId="74B9F3F1" w:rsidR="00011111" w:rsidRDefault="00011111" w:rsidP="00B07C34">
      <w:pPr>
        <w:pStyle w:val="20"/>
      </w:pPr>
      <w:r>
        <w:lastRenderedPageBreak/>
        <w:t xml:space="preserve">SHAP – локальные и глобальные </w:t>
      </w:r>
      <w:r w:rsidR="00806748" w:rsidRPr="00806748">
        <w:t xml:space="preserve">интерпретации </w:t>
      </w:r>
      <w:r>
        <w:t>вкладов признаков</w:t>
      </w:r>
      <w:r w:rsidRPr="00011111">
        <w:t>;</w:t>
      </w:r>
    </w:p>
    <w:p w14:paraId="44ED49F6" w14:textId="3506116A" w:rsidR="00011111" w:rsidRDefault="00011111" w:rsidP="00B07C34">
      <w:pPr>
        <w:pStyle w:val="20"/>
      </w:pPr>
      <w:r>
        <w:t>MAPIE</w:t>
      </w:r>
      <w:r w:rsidRPr="00011111">
        <w:t xml:space="preserve"> </w:t>
      </w:r>
      <w:r>
        <w:t>– построение доверительных интервалов поверх произвольной модели.</w:t>
      </w:r>
    </w:p>
    <w:p w14:paraId="44D6D365" w14:textId="6E47B87C" w:rsidR="00011111" w:rsidRDefault="00011111" w:rsidP="00011111">
      <w:r w:rsidRPr="00011111">
        <w:t>Инфраструктура экспериментов и воспроизводимость:</w:t>
      </w:r>
    </w:p>
    <w:p w14:paraId="6B89542C" w14:textId="67E99316" w:rsidR="006107D6" w:rsidRDefault="006107D6" w:rsidP="00A4144F">
      <w:pPr>
        <w:pStyle w:val="22"/>
        <w:numPr>
          <w:ilvl w:val="0"/>
          <w:numId w:val="54"/>
        </w:numPr>
        <w:ind w:left="1276" w:hanging="567"/>
      </w:pPr>
      <w:r w:rsidRPr="006107D6">
        <w:rPr>
          <w:rStyle w:val="affd"/>
          <w:rFonts w:eastAsiaTheme="majorEastAsia"/>
        </w:rPr>
        <w:t>MLflow</w:t>
      </w:r>
      <w:r>
        <w:t xml:space="preserve"> </w:t>
      </w:r>
      <w:r w:rsidR="00776BFC">
        <w:t xml:space="preserve">– </w:t>
      </w:r>
      <w:r>
        <w:t>учёт экспериментов, метрик и артефактов, «реестр» моделей.</w:t>
      </w:r>
    </w:p>
    <w:p w14:paraId="0E6F196B" w14:textId="0E4F0AFB" w:rsidR="006107D6" w:rsidRDefault="006107D6" w:rsidP="00A4144F">
      <w:pPr>
        <w:pStyle w:val="22"/>
        <w:numPr>
          <w:ilvl w:val="0"/>
          <w:numId w:val="51"/>
        </w:numPr>
        <w:ind w:left="1276" w:hanging="567"/>
      </w:pPr>
      <w:r>
        <w:rPr>
          <w:rStyle w:val="affd"/>
          <w:rFonts w:eastAsiaTheme="majorEastAsia"/>
        </w:rPr>
        <w:t>Poetry / pip + venv</w:t>
      </w:r>
      <w:r>
        <w:t xml:space="preserve"> </w:t>
      </w:r>
      <w:r w:rsidR="00776BFC">
        <w:t xml:space="preserve">– </w:t>
      </w:r>
      <w:r>
        <w:t>управление зависимостями.</w:t>
      </w:r>
    </w:p>
    <w:p w14:paraId="507D5F50" w14:textId="79EFF2BA" w:rsidR="006107D6" w:rsidRDefault="006107D6" w:rsidP="00A4144F">
      <w:pPr>
        <w:pStyle w:val="22"/>
        <w:numPr>
          <w:ilvl w:val="0"/>
          <w:numId w:val="51"/>
        </w:numPr>
        <w:ind w:left="1276" w:hanging="567"/>
      </w:pPr>
      <w:r w:rsidRPr="00806748">
        <w:rPr>
          <w:b/>
          <w:bCs/>
        </w:rPr>
        <w:t>Docker</w:t>
      </w:r>
      <w:r w:rsidRPr="006107D6">
        <w:t xml:space="preserve"> </w:t>
      </w:r>
      <w:r w:rsidR="00776BFC">
        <w:t xml:space="preserve">– </w:t>
      </w:r>
      <w:r w:rsidRPr="006107D6">
        <w:t>контейнеризация среды инференса и вспомогательных сервисов.</w:t>
      </w:r>
    </w:p>
    <w:p w14:paraId="687ED15E" w14:textId="0B01FB62" w:rsidR="00011111" w:rsidRDefault="00011111" w:rsidP="00011111">
      <w:r w:rsidRPr="00011111">
        <w:t>Сервисная часть и отчётность</w:t>
      </w:r>
      <w:r>
        <w:t>:</w:t>
      </w:r>
    </w:p>
    <w:p w14:paraId="661582CA" w14:textId="0F79581A" w:rsidR="006107D6" w:rsidRPr="00707436" w:rsidRDefault="006107D6" w:rsidP="00A4144F">
      <w:pPr>
        <w:pStyle w:val="22"/>
        <w:numPr>
          <w:ilvl w:val="0"/>
          <w:numId w:val="53"/>
        </w:numPr>
        <w:ind w:left="1276" w:hanging="567"/>
        <w:rPr>
          <w:lang w:val="en-US"/>
        </w:rPr>
      </w:pPr>
      <w:r w:rsidRPr="00707436">
        <w:rPr>
          <w:rStyle w:val="affd"/>
          <w:rFonts w:eastAsiaTheme="majorEastAsia"/>
          <w:lang w:val="en-US"/>
        </w:rPr>
        <w:t>FastAPI</w:t>
      </w:r>
      <w:r w:rsidR="00707436">
        <w:rPr>
          <w:rStyle w:val="affd"/>
          <w:rFonts w:eastAsiaTheme="majorEastAsia"/>
          <w:lang w:val="en-US"/>
        </w:rPr>
        <w:t xml:space="preserve"> [</w:t>
      </w:r>
      <w:r w:rsidR="00707436">
        <w:rPr>
          <w:rStyle w:val="affd"/>
          <w:rFonts w:eastAsiaTheme="majorEastAsia"/>
          <w:lang w:val="en-US"/>
        </w:rPr>
        <w:fldChar w:fldCharType="begin"/>
      </w:r>
      <w:r w:rsidR="00707436">
        <w:rPr>
          <w:rStyle w:val="affd"/>
          <w:rFonts w:eastAsiaTheme="majorEastAsia"/>
          <w:lang w:val="en-US"/>
        </w:rPr>
        <w:instrText xml:space="preserve"> REF _Ref216187888 \r \h </w:instrText>
      </w:r>
      <w:r w:rsidR="00707436">
        <w:rPr>
          <w:rStyle w:val="affd"/>
          <w:rFonts w:eastAsiaTheme="majorEastAsia"/>
          <w:lang w:val="en-US"/>
        </w:rPr>
      </w:r>
      <w:r w:rsidR="00707436">
        <w:rPr>
          <w:rStyle w:val="affd"/>
          <w:rFonts w:eastAsiaTheme="majorEastAsia"/>
          <w:lang w:val="en-US"/>
        </w:rPr>
        <w:fldChar w:fldCharType="separate"/>
      </w:r>
      <w:r w:rsidR="00707436">
        <w:rPr>
          <w:rStyle w:val="affd"/>
          <w:rFonts w:eastAsiaTheme="majorEastAsia"/>
          <w:lang w:val="en-US"/>
        </w:rPr>
        <w:t>26</w:t>
      </w:r>
      <w:r w:rsidR="00707436">
        <w:rPr>
          <w:rStyle w:val="affd"/>
          <w:rFonts w:eastAsiaTheme="majorEastAsia"/>
          <w:lang w:val="en-US"/>
        </w:rPr>
        <w:fldChar w:fldCharType="end"/>
      </w:r>
      <w:r w:rsidR="00707436">
        <w:rPr>
          <w:rStyle w:val="affd"/>
          <w:rFonts w:eastAsiaTheme="majorEastAsia"/>
          <w:lang w:val="en-US"/>
        </w:rPr>
        <w:t>]</w:t>
      </w:r>
      <w:r w:rsidRPr="00707436">
        <w:rPr>
          <w:lang w:val="en-US"/>
        </w:rPr>
        <w:t xml:space="preserve"> </w:t>
      </w:r>
      <w:r w:rsidR="00776BFC" w:rsidRPr="00707436">
        <w:rPr>
          <w:lang w:val="en-US"/>
        </w:rPr>
        <w:t xml:space="preserve">– </w:t>
      </w:r>
      <w:r w:rsidRPr="00707436">
        <w:rPr>
          <w:lang w:val="en-US"/>
        </w:rPr>
        <w:t xml:space="preserve">REST API </w:t>
      </w:r>
      <w:r>
        <w:t>сервис</w:t>
      </w:r>
      <w:r w:rsidRPr="00707436">
        <w:rPr>
          <w:lang w:val="en-US"/>
        </w:rPr>
        <w:t>.</w:t>
      </w:r>
    </w:p>
    <w:p w14:paraId="742C94EA" w14:textId="3FB0DCAA" w:rsidR="006107D6" w:rsidRDefault="006107D6" w:rsidP="00A4144F">
      <w:pPr>
        <w:pStyle w:val="22"/>
        <w:numPr>
          <w:ilvl w:val="0"/>
          <w:numId w:val="53"/>
        </w:numPr>
        <w:ind w:left="1276" w:hanging="567"/>
      </w:pPr>
      <w:r>
        <w:rPr>
          <w:rStyle w:val="affd"/>
          <w:rFonts w:eastAsiaTheme="majorEastAsia"/>
        </w:rPr>
        <w:t>PostgreSQL + PostGIS</w:t>
      </w:r>
      <w:r w:rsidR="00707436" w:rsidRPr="00707436">
        <w:rPr>
          <w:rStyle w:val="affd"/>
          <w:rFonts w:eastAsiaTheme="majorEastAsia"/>
        </w:rPr>
        <w:t xml:space="preserve"> [</w:t>
      </w:r>
      <w:r w:rsidR="00707436">
        <w:rPr>
          <w:rStyle w:val="affd"/>
          <w:rFonts w:eastAsiaTheme="majorEastAsia"/>
        </w:rPr>
        <w:fldChar w:fldCharType="begin"/>
      </w:r>
      <w:r w:rsidR="00707436">
        <w:rPr>
          <w:rStyle w:val="affd"/>
          <w:rFonts w:eastAsiaTheme="majorEastAsia"/>
        </w:rPr>
        <w:instrText xml:space="preserve"> REF _Ref216187906 \r \h </w:instrText>
      </w:r>
      <w:r w:rsidR="00707436">
        <w:rPr>
          <w:rStyle w:val="affd"/>
          <w:rFonts w:eastAsiaTheme="majorEastAsia"/>
        </w:rPr>
      </w:r>
      <w:r w:rsidR="00707436">
        <w:rPr>
          <w:rStyle w:val="affd"/>
          <w:rFonts w:eastAsiaTheme="majorEastAsia"/>
        </w:rPr>
        <w:fldChar w:fldCharType="separate"/>
      </w:r>
      <w:r w:rsidR="00707436">
        <w:rPr>
          <w:rStyle w:val="affd"/>
          <w:rFonts w:eastAsiaTheme="majorEastAsia"/>
        </w:rPr>
        <w:t>27</w:t>
      </w:r>
      <w:r w:rsidR="00707436">
        <w:rPr>
          <w:rStyle w:val="affd"/>
          <w:rFonts w:eastAsiaTheme="majorEastAsia"/>
        </w:rPr>
        <w:fldChar w:fldCharType="end"/>
      </w:r>
      <w:r w:rsidR="00707436" w:rsidRPr="00707436">
        <w:rPr>
          <w:rStyle w:val="affd"/>
          <w:rFonts w:eastAsiaTheme="majorEastAsia"/>
        </w:rPr>
        <w:t>]</w:t>
      </w:r>
      <w:r>
        <w:t xml:space="preserve"> </w:t>
      </w:r>
      <w:r w:rsidR="00776BFC">
        <w:t xml:space="preserve">– </w:t>
      </w:r>
      <w:r>
        <w:t>хранилище табличных и пространственных данных.</w:t>
      </w:r>
    </w:p>
    <w:p w14:paraId="08423116" w14:textId="053FC68E" w:rsidR="006107D6" w:rsidRDefault="006107D6" w:rsidP="00A4144F">
      <w:pPr>
        <w:pStyle w:val="22"/>
        <w:numPr>
          <w:ilvl w:val="0"/>
          <w:numId w:val="53"/>
        </w:numPr>
        <w:ind w:left="1276" w:hanging="567"/>
      </w:pPr>
      <w:r>
        <w:rPr>
          <w:rStyle w:val="affd"/>
          <w:rFonts w:eastAsiaTheme="majorEastAsia"/>
        </w:rPr>
        <w:t>Parquet</w:t>
      </w:r>
      <w:r>
        <w:t xml:space="preserve"> </w:t>
      </w:r>
      <w:r w:rsidR="00776BFC">
        <w:t xml:space="preserve">– </w:t>
      </w:r>
      <w:r>
        <w:t>компактное колоночное хранилище витрин/фичей</w:t>
      </w:r>
      <w:r w:rsidRPr="006107D6">
        <w:t>.</w:t>
      </w:r>
    </w:p>
    <w:p w14:paraId="6B7BDC32" w14:textId="5E55B995" w:rsidR="006107D6" w:rsidRDefault="006107D6" w:rsidP="00A4144F">
      <w:pPr>
        <w:pStyle w:val="22"/>
        <w:numPr>
          <w:ilvl w:val="0"/>
          <w:numId w:val="53"/>
        </w:numPr>
        <w:ind w:left="1276" w:hanging="567"/>
      </w:pPr>
      <w:r>
        <w:rPr>
          <w:rStyle w:val="affd"/>
          <w:rFonts w:eastAsiaTheme="majorEastAsia"/>
        </w:rPr>
        <w:t>WeasyPrint / ReportLab / Jinja2</w:t>
      </w:r>
      <w:r>
        <w:t xml:space="preserve"> </w:t>
      </w:r>
      <w:r w:rsidR="00776BFC">
        <w:t xml:space="preserve">– </w:t>
      </w:r>
      <w:r>
        <w:t>генерация HTML/PDF-отчётов.</w:t>
      </w:r>
    </w:p>
    <w:p w14:paraId="5A56CDBC" w14:textId="16953BB3" w:rsidR="006107D6" w:rsidRDefault="006107D6" w:rsidP="00A4144F">
      <w:pPr>
        <w:pStyle w:val="22"/>
        <w:numPr>
          <w:ilvl w:val="0"/>
          <w:numId w:val="53"/>
        </w:numPr>
        <w:ind w:left="1276" w:hanging="567"/>
      </w:pPr>
      <w:r>
        <w:rPr>
          <w:rStyle w:val="affd"/>
          <w:rFonts w:eastAsiaTheme="majorEastAsia"/>
        </w:rPr>
        <w:t>Folium / Leaflet/JS</w:t>
      </w:r>
      <w:r>
        <w:t xml:space="preserve"> </w:t>
      </w:r>
      <w:r w:rsidR="00776BFC">
        <w:t xml:space="preserve">– </w:t>
      </w:r>
      <w:r>
        <w:t>картографическая визуализация объекта и компараблов.</w:t>
      </w:r>
    </w:p>
    <w:p w14:paraId="3120EF7C" w14:textId="665793A7" w:rsidR="00011111" w:rsidRPr="00011111" w:rsidRDefault="00011111" w:rsidP="00011111">
      <w:r w:rsidRPr="00011111">
        <w:t>Выбранный стек минимизирует время до работающего</w:t>
      </w:r>
      <w:r w:rsidR="004A3814">
        <w:t xml:space="preserve"> сервиса</w:t>
      </w:r>
      <w:r w:rsidRPr="00011111">
        <w:t xml:space="preserve"> и покрывает ключевые требования: геообогащение, точный табличный ML, интерпретация, доверительные интервалы, компараблы и веб-интеграция.</w:t>
      </w:r>
    </w:p>
    <w:p w14:paraId="3BD073EC" w14:textId="432E0FE9" w:rsidR="001F2DE4" w:rsidRDefault="001F2DE4" w:rsidP="00467B47">
      <w:pPr>
        <w:pStyle w:val="23"/>
      </w:pPr>
      <w:bookmarkStart w:id="19" w:name="_Toc212455498"/>
      <w:bookmarkStart w:id="20" w:name="_Toc223438156"/>
      <w:r>
        <w:t xml:space="preserve">Обоснование </w:t>
      </w:r>
      <w:bookmarkEnd w:id="19"/>
      <w:r w:rsidR="00F8788F" w:rsidRPr="00F8788F">
        <w:t>выбора методов прогнозирования и компонентов решения</w:t>
      </w:r>
      <w:bookmarkEnd w:id="20"/>
    </w:p>
    <w:p w14:paraId="691E4B2A" w14:textId="77777777" w:rsidR="00F8788F" w:rsidRDefault="00F8788F" w:rsidP="00D40023">
      <w:r w:rsidRPr="00F8788F">
        <w:t xml:space="preserve">В рамках задачи оценки «справедливой» стоимости объектов недвижимости критично учитывать три особенности предметной области: </w:t>
      </w:r>
    </w:p>
    <w:p w14:paraId="53D6DF4C" w14:textId="77777777" w:rsidR="00F8788F" w:rsidRDefault="00F8788F" w:rsidP="00F8788F">
      <w:pPr>
        <w:pStyle w:val="20"/>
      </w:pPr>
      <w:r w:rsidRPr="00F8788F">
        <w:t>сильную неоднородность признаков (категориальные, числовые, геопространственные, календарные)</w:t>
      </w:r>
      <w:r>
        <w:t xml:space="preserve">; </w:t>
      </w:r>
    </w:p>
    <w:p w14:paraId="1707CB3A" w14:textId="77777777" w:rsidR="00F8788F" w:rsidRDefault="00F8788F" w:rsidP="00F8788F">
      <w:pPr>
        <w:pStyle w:val="20"/>
      </w:pPr>
      <w:r w:rsidRPr="00F8788F">
        <w:lastRenderedPageBreak/>
        <w:t>выраженную пространственно-временную зависимость цен (локальные рынки и сезонность)</w:t>
      </w:r>
      <w:r>
        <w:t>;</w:t>
      </w:r>
    </w:p>
    <w:p w14:paraId="57721D6A" w14:textId="636AE609" w:rsidR="00F8788F" w:rsidRDefault="00F8788F" w:rsidP="00F8788F">
      <w:pPr>
        <w:pStyle w:val="20"/>
      </w:pPr>
      <w:r w:rsidRPr="00F8788F">
        <w:t xml:space="preserve">необходимость практического результата с доверительным интервалом и прозрачным объяснением факторов. </w:t>
      </w:r>
    </w:p>
    <w:p w14:paraId="32EE629C" w14:textId="481F84E6" w:rsidR="00D40023" w:rsidRDefault="00F8788F" w:rsidP="00D40023">
      <w:r w:rsidRPr="00F8788F">
        <w:t xml:space="preserve">Исходя из этого, архитектура аналитической части решения строится вокруг градиентного бустинга </w:t>
      </w:r>
      <w:proofErr w:type="gramStart"/>
      <w:r w:rsidR="00B457E6">
        <w:t>над</w:t>
      </w:r>
      <w:r w:rsidRPr="00F8788F">
        <w:t xml:space="preserve"> деревьям</w:t>
      </w:r>
      <w:proofErr w:type="gramEnd"/>
      <w:r w:rsidRPr="00F8788F">
        <w:t xml:space="preserve"> решений и дополняется модулями неопределённости, интерпретации и отбора сопоставимых объектов.</w:t>
      </w:r>
    </w:p>
    <w:p w14:paraId="7DD7C909" w14:textId="61C46A01" w:rsidR="00F8788F" w:rsidRDefault="00F8788F" w:rsidP="00F8788F">
      <w:r>
        <w:t>Практическое разделение ролей:</w:t>
      </w:r>
    </w:p>
    <w:p w14:paraId="4723832D" w14:textId="62657BE4" w:rsidR="00F8788F" w:rsidRDefault="00F8788F" w:rsidP="00F8788F">
      <w:pPr>
        <w:pStyle w:val="20"/>
      </w:pPr>
      <w:r w:rsidRPr="00B85481">
        <w:rPr>
          <w:b/>
          <w:bCs/>
        </w:rPr>
        <w:t>CatBoost</w:t>
      </w:r>
      <w:r w:rsidRPr="00F8788F">
        <w:t xml:space="preserve"> </w:t>
      </w:r>
      <w:r w:rsidR="00E15160">
        <w:t>–</w:t>
      </w:r>
      <w:r w:rsidRPr="00F8788F">
        <w:t xml:space="preserve"> предпочтителен при большом числе категориальных полей и умеренном размере датасета: даёт стабильные результаты «из коробки» (ordered boosting, встроенное кодирование категорий)</w:t>
      </w:r>
      <w:r w:rsidR="00851D36">
        <w:t>;</w:t>
      </w:r>
    </w:p>
    <w:p w14:paraId="44115FAE" w14:textId="0BEB78E9" w:rsidR="00851D36" w:rsidRDefault="00851D36" w:rsidP="00F8788F">
      <w:pPr>
        <w:pStyle w:val="20"/>
      </w:pPr>
      <w:r w:rsidRPr="00B85481">
        <w:rPr>
          <w:b/>
          <w:bCs/>
        </w:rPr>
        <w:t>LightGBM</w:t>
      </w:r>
      <w:r w:rsidRPr="00851D36">
        <w:t xml:space="preserve"> </w:t>
      </w:r>
      <w:r w:rsidR="00E15160">
        <w:t xml:space="preserve">– </w:t>
      </w:r>
      <w:r w:rsidRPr="00851D36">
        <w:t>оптимален, когда важна скорость обучения/инференса и необходимо быстро перебирать конфигурации (histogram-based, leaf-wise рост дерева)</w:t>
      </w:r>
      <w:r>
        <w:t>;</w:t>
      </w:r>
    </w:p>
    <w:p w14:paraId="1F7F8F60" w14:textId="322EC31F" w:rsidR="00851D36" w:rsidRDefault="00851D36" w:rsidP="00F8788F">
      <w:pPr>
        <w:pStyle w:val="20"/>
      </w:pPr>
      <w:r w:rsidRPr="00B85481">
        <w:rPr>
          <w:rStyle w:val="affd"/>
        </w:rPr>
        <w:t>XGBoost</w:t>
      </w:r>
      <w:r>
        <w:t xml:space="preserve"> </w:t>
      </w:r>
      <w:r w:rsidR="00E15160">
        <w:t xml:space="preserve">– </w:t>
      </w:r>
      <w:r>
        <w:t>надёжен как «референс» и бенчмарк, особенно на табличных задачах с аккуратно подготовленными признаками</w:t>
      </w:r>
      <w:r w:rsidR="005550BD">
        <w:t>.</w:t>
      </w:r>
    </w:p>
    <w:p w14:paraId="47005833" w14:textId="5F77BDF7" w:rsidR="005550BD" w:rsidRDefault="005550BD" w:rsidP="005550BD">
      <w:r w:rsidRPr="005550BD">
        <w:t>Для повышения качества применяется байесовская оптимизация гиперпараметров (Optuna) с единой целевой метрикой (например, MAE по лог-цене) и контрольными ограничениями по стабильности на отложенных временных и пространственных блоках.</w:t>
      </w:r>
    </w:p>
    <w:p w14:paraId="0FBF8539" w14:textId="044CA0FF" w:rsidR="005550BD" w:rsidRDefault="005550BD" w:rsidP="005550BD">
      <w:r w:rsidRPr="005550BD">
        <w:t>Система должна не только выдавать точку прогноза, но и честно показывать диапазон неопределённости. В решении предусмотрены два комплементарных механизма:</w:t>
      </w:r>
    </w:p>
    <w:p w14:paraId="0AC9010D" w14:textId="205451F8" w:rsidR="005550BD" w:rsidRDefault="005550BD" w:rsidP="005550BD">
      <w:pPr>
        <w:pStyle w:val="20"/>
      </w:pPr>
      <w:r w:rsidRPr="00B85481">
        <w:rPr>
          <w:b/>
          <w:bCs/>
        </w:rPr>
        <w:t>квантильная регрессия</w:t>
      </w:r>
      <w:r w:rsidRPr="005550BD">
        <w:t xml:space="preserve"> в бустинге: обучение отдельных моделей (или единой многоквантильной) на τ-квантили (например, 0.1/0.5/0.9) даёт «быстрые» пессимистичные/медианные/оптимистичные оценки</w:t>
      </w:r>
      <w:r>
        <w:t>;</w:t>
      </w:r>
    </w:p>
    <w:p w14:paraId="5DD95296" w14:textId="430212B7" w:rsidR="005550BD" w:rsidRDefault="005550BD" w:rsidP="005550BD">
      <w:pPr>
        <w:pStyle w:val="20"/>
      </w:pPr>
      <w:r w:rsidRPr="00B85481">
        <w:rPr>
          <w:b/>
          <w:bCs/>
        </w:rPr>
        <w:lastRenderedPageBreak/>
        <w:t>к</w:t>
      </w:r>
      <w:r w:rsidR="002867B9" w:rsidRPr="00B85481">
        <w:rPr>
          <w:b/>
          <w:bCs/>
        </w:rPr>
        <w:t>онформные интервалы</w:t>
      </w:r>
      <w:r w:rsidR="002867B9" w:rsidRPr="002867B9">
        <w:t xml:space="preserve"> поверх базовой модели: калибровка ширины интервала на валидационном наборе с гарантией покрытий при слабых предположениях об ошибках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_Ref216187503 \r \h </w:instrText>
      </w:r>
      <w:r w:rsidR="00707436">
        <w:fldChar w:fldCharType="separate"/>
      </w:r>
      <w:r w:rsidR="00707436">
        <w:t>14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_Ref216187507 \r \h </w:instrText>
      </w:r>
      <w:r w:rsidR="00707436">
        <w:fldChar w:fldCharType="separate"/>
      </w:r>
      <w:r w:rsidR="00707436">
        <w:t>15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_Ref216187509 \r \h </w:instrText>
      </w:r>
      <w:r w:rsidR="00707436">
        <w:fldChar w:fldCharType="separate"/>
      </w:r>
      <w:r w:rsidR="00707436">
        <w:t>16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_Ref216187511 \r \h </w:instrText>
      </w:r>
      <w:r w:rsidR="00707436">
        <w:fldChar w:fldCharType="separate"/>
      </w:r>
      <w:r w:rsidR="00707436">
        <w:t>17</w:t>
      </w:r>
      <w:r w:rsidR="00707436">
        <w:fldChar w:fldCharType="end"/>
      </w:r>
      <w:r w:rsidR="00707436" w:rsidRPr="00707436">
        <w:t>]</w:t>
      </w:r>
      <w:r w:rsidR="002867B9" w:rsidRPr="002867B9">
        <w:t>.</w:t>
      </w:r>
    </w:p>
    <w:p w14:paraId="45C638D7" w14:textId="7DB99494" w:rsidR="002867B9" w:rsidRDefault="002867B9" w:rsidP="002867B9">
      <w:r w:rsidRPr="002867B9">
        <w:t xml:space="preserve">На практике это даёт пользователю и эксперту рынка ясное представление о </w:t>
      </w:r>
      <w:r>
        <w:t>колебании</w:t>
      </w:r>
      <w:r w:rsidRPr="002867B9">
        <w:t xml:space="preserve"> цены и уровне риска.</w:t>
      </w:r>
    </w:p>
    <w:p w14:paraId="5385E2AF" w14:textId="01850EBC" w:rsidR="002867B9" w:rsidRDefault="002867B9" w:rsidP="002867B9">
      <w:r w:rsidRPr="002867B9">
        <w:t>Для объяснения прогноза применяются SHAP-значения:</w:t>
      </w:r>
    </w:p>
    <w:p w14:paraId="6892E8E2" w14:textId="04667F3B" w:rsidR="002867B9" w:rsidRDefault="002867B9" w:rsidP="002867B9">
      <w:pPr>
        <w:pStyle w:val="20"/>
      </w:pPr>
      <w:r w:rsidRPr="00B85481">
        <w:rPr>
          <w:b/>
          <w:bCs/>
        </w:rPr>
        <w:t>локально</w:t>
      </w:r>
      <w:r w:rsidRPr="002867B9">
        <w:t xml:space="preserve"> (для конкретного объекта) показывается вклад каждого признака: площадь, шаговая доступность, удалённость от метро, этажность, состояние</w:t>
      </w:r>
      <w:r w:rsidR="00772186">
        <w:t>;</w:t>
      </w:r>
    </w:p>
    <w:p w14:paraId="6B2BB6E6" w14:textId="02BEB126" w:rsidR="00772186" w:rsidRDefault="00772186" w:rsidP="002867B9">
      <w:pPr>
        <w:pStyle w:val="20"/>
      </w:pPr>
      <w:r w:rsidRPr="00B85481">
        <w:rPr>
          <w:b/>
          <w:bCs/>
        </w:rPr>
        <w:t>глобально</w:t>
      </w:r>
      <w:r w:rsidRPr="00772186">
        <w:t xml:space="preserve"> агрегируются важности и зависимость эффекта от признака (dependence plots), что формирует краткое «резюме факторов» для отчёта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_Ref216187694 \r \h </w:instrText>
      </w:r>
      <w:r w:rsidR="00707436">
        <w:fldChar w:fldCharType="separate"/>
      </w:r>
      <w:r w:rsidR="00707436">
        <w:t>21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_Ref216187697 \r \h </w:instrText>
      </w:r>
      <w:r w:rsidR="00707436">
        <w:fldChar w:fldCharType="separate"/>
      </w:r>
      <w:r w:rsidR="00707436">
        <w:t>22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_Ref216187700 \r \h </w:instrText>
      </w:r>
      <w:r w:rsidR="00707436">
        <w:fldChar w:fldCharType="separate"/>
      </w:r>
      <w:r w:rsidR="00707436">
        <w:t>23</w:t>
      </w:r>
      <w:r w:rsidR="00707436">
        <w:fldChar w:fldCharType="end"/>
      </w:r>
      <w:r w:rsidR="00707436" w:rsidRPr="00707436">
        <w:t>]</w:t>
      </w:r>
      <w:r>
        <w:t>;</w:t>
      </w:r>
    </w:p>
    <w:p w14:paraId="7DD97862" w14:textId="445FF938" w:rsidR="00772186" w:rsidRDefault="00772186" w:rsidP="00772186">
      <w:r w:rsidRPr="00772186">
        <w:t>Такой формат прозрачен для арендаторов, покупателей и специалистов рынка, а также помогает выявлять артефакты данных.</w:t>
      </w:r>
    </w:p>
    <w:p w14:paraId="30E8B761" w14:textId="5A12A317" w:rsidR="00772186" w:rsidRDefault="00772186" w:rsidP="00772186">
      <w:r w:rsidRPr="00772186">
        <w:t>Модуль компараблов поддерживает двухступенчатый отбор:</w:t>
      </w:r>
    </w:p>
    <w:p w14:paraId="18077F4D" w14:textId="2A607A6E" w:rsidR="00772186" w:rsidRDefault="00777450" w:rsidP="00A4144F">
      <w:pPr>
        <w:pStyle w:val="22"/>
        <w:numPr>
          <w:ilvl w:val="0"/>
          <w:numId w:val="52"/>
        </w:numPr>
        <w:ind w:left="1276" w:hanging="567"/>
      </w:pPr>
      <w:r>
        <w:rPr>
          <w:b/>
          <w:bCs/>
        </w:rPr>
        <w:t>Строгая</w:t>
      </w:r>
      <w:r w:rsidR="00772186" w:rsidRPr="00B85481">
        <w:rPr>
          <w:b/>
          <w:bCs/>
        </w:rPr>
        <w:t xml:space="preserve"> фильтрация</w:t>
      </w:r>
      <w:r w:rsidR="00772186" w:rsidRPr="00772186">
        <w:t xml:space="preserve"> по близости локации, типу сделки, классу/типу дома, количеству комнат, диапазонам площади и этажности, давности объявления.</w:t>
      </w:r>
    </w:p>
    <w:p w14:paraId="1A90B766" w14:textId="441FEB7B" w:rsidR="00772186" w:rsidRDefault="00772186" w:rsidP="00A4144F">
      <w:pPr>
        <w:pStyle w:val="22"/>
        <w:numPr>
          <w:ilvl w:val="0"/>
          <w:numId w:val="52"/>
        </w:numPr>
        <w:ind w:left="1276" w:hanging="567"/>
      </w:pPr>
      <w:r w:rsidRPr="00B85481">
        <w:rPr>
          <w:b/>
          <w:bCs/>
        </w:rPr>
        <w:t>Ранжирование</w:t>
      </w:r>
      <w:r w:rsidRPr="00772186">
        <w:t xml:space="preserve"> по составной метрике схожести (весовая комбинация нормированных отличий по ключевым полям) с географическим штрафом за расстояние/время в пути до ядра локации.</w:t>
      </w:r>
    </w:p>
    <w:p w14:paraId="1799A5BA" w14:textId="584DBEB7" w:rsidR="00772186" w:rsidRPr="00C55E47" w:rsidRDefault="00772186" w:rsidP="00772186">
      <w:r>
        <w:t xml:space="preserve">Для географической части используется </w:t>
      </w:r>
      <w:r>
        <w:rPr>
          <w:rStyle w:val="affd"/>
        </w:rPr>
        <w:t>индексация на сетке H3</w:t>
      </w:r>
      <w:r>
        <w:t xml:space="preserve"> (или аналог) для физически корректных пространственных окон; расстояния считаются по </w:t>
      </w:r>
      <w:r>
        <w:rPr>
          <w:rStyle w:val="affd"/>
        </w:rPr>
        <w:t>Haversine</w:t>
      </w:r>
      <w:r>
        <w:t xml:space="preserve">, а при наличии источников </w:t>
      </w:r>
      <w:r w:rsidR="00A0774B">
        <w:t>–</w:t>
      </w:r>
      <w:r>
        <w:t xml:space="preserve"> дополнительно оценивается </w:t>
      </w:r>
      <w:r>
        <w:rPr>
          <w:rStyle w:val="affd"/>
        </w:rPr>
        <w:t>время до транспорта</w:t>
      </w:r>
      <w:r>
        <w:t xml:space="preserve"> (общественный транспорт/магистрали) и «эффект барьеров» (реки/железные дороги) через penalization.</w:t>
      </w:r>
    </w:p>
    <w:p w14:paraId="7B0D5959" w14:textId="2075D7DE" w:rsidR="00772186" w:rsidRDefault="00772186" w:rsidP="00772186">
      <w:r w:rsidRPr="00772186">
        <w:t>Чтобы избежать утечки и завышения метрик:</w:t>
      </w:r>
    </w:p>
    <w:p w14:paraId="63E72208" w14:textId="10FBD241" w:rsidR="00B85481" w:rsidRDefault="00B85481" w:rsidP="00B85481">
      <w:pPr>
        <w:pStyle w:val="20"/>
      </w:pPr>
      <w:r>
        <w:rPr>
          <w:b/>
          <w:bCs/>
        </w:rPr>
        <w:lastRenderedPageBreak/>
        <w:t>в</w:t>
      </w:r>
      <w:r w:rsidRPr="00B85481">
        <w:rPr>
          <w:b/>
          <w:bCs/>
        </w:rPr>
        <w:t>ременное разбиение</w:t>
      </w:r>
      <w:r w:rsidRPr="00B85481">
        <w:t xml:space="preserve"> (train на прошлых периодах</w:t>
      </w:r>
      <w:r>
        <w:t>, следовательно</w:t>
      </w:r>
      <w:r w:rsidRPr="00B85481">
        <w:t xml:space="preserve"> test на будущих) проверяет устойчивость к смене сезона и конъюнктуры</w:t>
      </w:r>
      <w:r>
        <w:t>;</w:t>
      </w:r>
    </w:p>
    <w:p w14:paraId="3047D6FD" w14:textId="2BDB9C96" w:rsidR="00B85481" w:rsidRDefault="00B85481" w:rsidP="00B85481">
      <w:pPr>
        <w:pStyle w:val="20"/>
      </w:pPr>
      <w:r>
        <w:rPr>
          <w:b/>
          <w:bCs/>
          <w:lang w:val="en-US"/>
        </w:rPr>
        <w:t>s</w:t>
      </w:r>
      <w:r w:rsidRPr="00B85481">
        <w:rPr>
          <w:b/>
          <w:bCs/>
        </w:rPr>
        <w:t>patial blocking</w:t>
      </w:r>
      <w:r w:rsidRPr="00B85481">
        <w:t xml:space="preserve"> (блокировка по H3-ячейкам) минимизирует «подсматривание» в соседние улицы/кварталы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_Ref216187293 \r \h </w:instrText>
      </w:r>
      <w:r w:rsidR="00707436">
        <w:fldChar w:fldCharType="separate"/>
      </w:r>
      <w:r w:rsidR="00707436">
        <w:t>12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_Ref216187298 \r \h </w:instrText>
      </w:r>
      <w:r w:rsidR="00707436">
        <w:fldChar w:fldCharType="separate"/>
      </w:r>
      <w:r w:rsidR="00707436">
        <w:t>13</w:t>
      </w:r>
      <w:r w:rsidR="00707436">
        <w:fldChar w:fldCharType="end"/>
      </w:r>
      <w:r w:rsidR="00707436" w:rsidRPr="00707436">
        <w:t>]</w:t>
      </w:r>
      <w:r w:rsidRPr="00B85481">
        <w:t>;</w:t>
      </w:r>
    </w:p>
    <w:p w14:paraId="7E35A5FF" w14:textId="64C8F481" w:rsidR="00B85481" w:rsidRDefault="00B85481" w:rsidP="00B85481">
      <w:pPr>
        <w:pStyle w:val="20"/>
      </w:pPr>
      <w:r>
        <w:t xml:space="preserve">итоговая оценка – </w:t>
      </w:r>
      <w:r>
        <w:rPr>
          <w:rStyle w:val="affd"/>
        </w:rPr>
        <w:t>сводная</w:t>
      </w:r>
      <w:r>
        <w:t xml:space="preserve"> (time split × spatial blocks) и сопровождается доверительными интервалами метрик (bootstrap/перестановки).</w:t>
      </w:r>
    </w:p>
    <w:p w14:paraId="0C58E5F6" w14:textId="27BDCBCD" w:rsidR="00B85481" w:rsidRDefault="00B85481" w:rsidP="00B85481">
      <w:r w:rsidRPr="00B85481">
        <w:t>В потоке данных встречаются нетипичные объекты (лофты, таунхаусы на границе города, элитные ЖК). Для повышения надёжности:</w:t>
      </w:r>
    </w:p>
    <w:p w14:paraId="00965F5B" w14:textId="77777777" w:rsidR="00FE3A60" w:rsidRDefault="00FE3A60" w:rsidP="00B85481"/>
    <w:p w14:paraId="37403630" w14:textId="49D21972" w:rsidR="00B85481" w:rsidRDefault="00B85481" w:rsidP="00B85481">
      <w:pPr>
        <w:pStyle w:val="20"/>
      </w:pPr>
      <w:r>
        <w:t xml:space="preserve">применяется </w:t>
      </w:r>
      <w:r>
        <w:rPr>
          <w:rStyle w:val="affd"/>
        </w:rPr>
        <w:t>детектор OOD</w:t>
      </w:r>
      <w:r>
        <w:t xml:space="preserve"> (например, Isolation Forest или расстояние до обучающего многообразия в пространстве признаков);</w:t>
      </w:r>
    </w:p>
    <w:p w14:paraId="1C270860" w14:textId="1C48D1AD" w:rsidR="00B85481" w:rsidRDefault="00B85481" w:rsidP="00B85481">
      <w:pPr>
        <w:pStyle w:val="20"/>
      </w:pPr>
      <w:r>
        <w:t xml:space="preserve">отчёт содержит </w:t>
      </w:r>
      <w:r>
        <w:rPr>
          <w:rStyle w:val="affd"/>
        </w:rPr>
        <w:t>предупреждения</w:t>
      </w:r>
      <w:r>
        <w:t xml:space="preserve"> о снижении доверия и рекомендации по ручной проверке/уточнению входных параметров.</w:t>
      </w:r>
    </w:p>
    <w:p w14:paraId="30A0A946" w14:textId="528564D7" w:rsidR="00B85481" w:rsidRDefault="00B85481" w:rsidP="00B85481">
      <w:r w:rsidRPr="00B85481">
        <w:t>Конфигурируемый пайплайн: ingest → clean → гео-обогащение → генерация признаков → сплиты → обучение → калибровка неопределённости → отчёты.</w:t>
      </w:r>
    </w:p>
    <w:p w14:paraId="627A7B26" w14:textId="0B604EB3" w:rsidR="00B85481" w:rsidRDefault="00B85481" w:rsidP="00B85481">
      <w:r w:rsidRPr="00B85481">
        <w:t xml:space="preserve">Все шаги описываются YAML-конфигами, команды </w:t>
      </w:r>
      <w:r w:rsidR="00A0774B">
        <w:t>–</w:t>
      </w:r>
      <w:r w:rsidRPr="00B85481">
        <w:t xml:space="preserve"> единым CLI на Typer. Это обеспечивает воспроизводимость экспериментов и переносимость сценариев.</w:t>
      </w:r>
    </w:p>
    <w:p w14:paraId="4B89B826" w14:textId="67D6F110" w:rsidR="00B85481" w:rsidRDefault="00B85481" w:rsidP="00B85481">
      <w:r w:rsidRPr="00B85481">
        <w:t>Для последующей интеграции с бэкендом на Go</w:t>
      </w:r>
      <w:r w:rsidR="00707436" w:rsidRPr="00707436">
        <w:t xml:space="preserve"> [</w:t>
      </w:r>
      <w:r w:rsidR="00707436">
        <w:rPr>
          <w:lang w:val="en-US"/>
        </w:rPr>
        <w:fldChar w:fldCharType="begin"/>
      </w:r>
      <w:r w:rsidR="00707436" w:rsidRPr="00707436">
        <w:instrText xml:space="preserve"> </w:instrText>
      </w:r>
      <w:r w:rsidR="00707436">
        <w:rPr>
          <w:lang w:val="en-US"/>
        </w:rPr>
        <w:instrText>REF</w:instrText>
      </w:r>
      <w:r w:rsidR="00707436" w:rsidRPr="00707436">
        <w:instrText xml:space="preserve"> _</w:instrText>
      </w:r>
      <w:r w:rsidR="00707436">
        <w:rPr>
          <w:lang w:val="en-US"/>
        </w:rPr>
        <w:instrText>Ref</w:instrText>
      </w:r>
      <w:r w:rsidR="00707436" w:rsidRPr="00707436">
        <w:instrText>216187849 \</w:instrText>
      </w:r>
      <w:r w:rsidR="00707436">
        <w:rPr>
          <w:lang w:val="en-US"/>
        </w:rPr>
        <w:instrText>r</w:instrText>
      </w:r>
      <w:r w:rsidR="00707436" w:rsidRPr="00707436">
        <w:instrText xml:space="preserve"> \</w:instrText>
      </w:r>
      <w:r w:rsidR="00707436">
        <w:rPr>
          <w:lang w:val="en-US"/>
        </w:rPr>
        <w:instrText>h</w:instrText>
      </w:r>
      <w:r w:rsidR="00707436" w:rsidRPr="00707436">
        <w:instrText xml:space="preserve"> </w:instrText>
      </w:r>
      <w:r w:rsidR="00707436">
        <w:rPr>
          <w:lang w:val="en-US"/>
        </w:rPr>
      </w:r>
      <w:r w:rsidR="00707436">
        <w:rPr>
          <w:lang w:val="en-US"/>
        </w:rPr>
        <w:fldChar w:fldCharType="separate"/>
      </w:r>
      <w:r w:rsidR="00707436" w:rsidRPr="00707436">
        <w:t>25</w:t>
      </w:r>
      <w:r w:rsidR="00707436">
        <w:rPr>
          <w:lang w:val="en-US"/>
        </w:rPr>
        <w:fldChar w:fldCharType="end"/>
      </w:r>
      <w:r w:rsidR="00707436" w:rsidRPr="00707436">
        <w:t>]</w:t>
      </w:r>
      <w:r w:rsidRPr="00B85481">
        <w:t>:</w:t>
      </w:r>
    </w:p>
    <w:p w14:paraId="1A11FDEE" w14:textId="7A1D0FBB" w:rsidR="00B85481" w:rsidRPr="00B85481" w:rsidRDefault="00C25038" w:rsidP="00B85481">
      <w:pPr>
        <w:pStyle w:val="20"/>
        <w:rPr>
          <w:rFonts w:eastAsia="Times New Roman"/>
        </w:rPr>
      </w:pPr>
      <w:r w:rsidRPr="00C25038">
        <w:rPr>
          <w:rFonts w:eastAsia="Times New Roman"/>
        </w:rPr>
        <w:t>экспортируются артефакты модели и REST API-контракты для инференса;</w:t>
      </w:r>
    </w:p>
    <w:p w14:paraId="3F475D57" w14:textId="2DAFA65C" w:rsidR="00B85481" w:rsidRPr="00B85481" w:rsidRDefault="00B85481" w:rsidP="00B85481">
      <w:pPr>
        <w:pStyle w:val="20"/>
        <w:rPr>
          <w:rFonts w:eastAsia="Times New Roman"/>
        </w:rPr>
      </w:pPr>
      <w:r w:rsidRPr="00B85481">
        <w:rPr>
          <w:rFonts w:eastAsia="Times New Roman"/>
        </w:rPr>
        <w:t xml:space="preserve">формируются </w:t>
      </w:r>
      <w:r w:rsidRPr="00B85481">
        <w:rPr>
          <w:rFonts w:eastAsia="Times New Roman"/>
          <w:b/>
          <w:bCs/>
        </w:rPr>
        <w:t>PDF отчёты</w:t>
      </w:r>
      <w:r w:rsidRPr="00B85481">
        <w:rPr>
          <w:rFonts w:eastAsia="Times New Roman"/>
        </w:rPr>
        <w:t xml:space="preserve"> для пользователя (стоимость, интервал, объяснения, 5–10 компараблов)</w:t>
      </w:r>
      <w:r>
        <w:rPr>
          <w:rFonts w:eastAsia="Times New Roman"/>
        </w:rPr>
        <w:t>;</w:t>
      </w:r>
    </w:p>
    <w:p w14:paraId="7DA2D575" w14:textId="3548970D" w:rsidR="00B85481" w:rsidRDefault="00645663" w:rsidP="00B85481">
      <w:pPr>
        <w:pStyle w:val="20"/>
        <w:rPr>
          <w:rFonts w:eastAsia="Times New Roman"/>
        </w:rPr>
      </w:pPr>
      <w:r w:rsidRPr="00645663">
        <w:rPr>
          <w:rFonts w:eastAsia="Times New Roman"/>
        </w:rPr>
        <w:lastRenderedPageBreak/>
        <w:t>поддерживается легковесный HTTP-сервис инференса с возможностью горизонтального масштабирования (Gin framework).</w:t>
      </w:r>
    </w:p>
    <w:p w14:paraId="3A0F3CD4" w14:textId="17F3041B" w:rsidR="00B85481" w:rsidRDefault="00B85481" w:rsidP="00B85481">
      <w:r>
        <w:t>Ограничения и меры снижения риска:</w:t>
      </w:r>
    </w:p>
    <w:p w14:paraId="60F13096" w14:textId="7DDE8BBE" w:rsidR="00B85481" w:rsidRPr="00B85481" w:rsidRDefault="00B85481" w:rsidP="00B85481">
      <w:pPr>
        <w:pStyle w:val="20"/>
        <w:rPr>
          <w:rFonts w:eastAsia="Times New Roman"/>
        </w:rPr>
      </w:pPr>
      <w:r>
        <w:rPr>
          <w:rStyle w:val="affd"/>
        </w:rPr>
        <w:t>с</w:t>
      </w:r>
      <w:r>
        <w:rPr>
          <w:rStyle w:val="affd"/>
        </w:rPr>
        <w:tab/>
        <w:t>мещение данных</w:t>
      </w:r>
      <w:r w:rsidR="006450EF">
        <w:rPr>
          <w:rStyle w:val="affd"/>
        </w:rPr>
        <w:t xml:space="preserve">, </w:t>
      </w:r>
      <w:r w:rsidR="006450EF">
        <w:t>р</w:t>
      </w:r>
      <w:r>
        <w:t xml:space="preserve">ынок меняется </w:t>
      </w:r>
      <w:r w:rsidR="00A0774B">
        <w:t>–</w:t>
      </w:r>
      <w:r>
        <w:t xml:space="preserve"> предусмотрено </w:t>
      </w:r>
      <w:r>
        <w:rPr>
          <w:rStyle w:val="affd"/>
        </w:rPr>
        <w:t>переобучение по расписанию</w:t>
      </w:r>
      <w:r>
        <w:t xml:space="preserve"> и мониторинг с дрейф-метриками;</w:t>
      </w:r>
    </w:p>
    <w:p w14:paraId="17A3EB71" w14:textId="2619556C" w:rsidR="00B85481" w:rsidRPr="004976A4" w:rsidRDefault="004976A4" w:rsidP="00B85481">
      <w:pPr>
        <w:pStyle w:val="20"/>
        <w:rPr>
          <w:rFonts w:eastAsia="Times New Roman"/>
        </w:rPr>
      </w:pPr>
      <w:r>
        <w:rPr>
          <w:rStyle w:val="affd"/>
        </w:rPr>
        <w:t>н</w:t>
      </w:r>
      <w:r w:rsidR="00B85481">
        <w:rPr>
          <w:rStyle w:val="affd"/>
        </w:rPr>
        <w:t>еполные адреса/геокодирование</w:t>
      </w:r>
      <w:r w:rsidR="006450EF">
        <w:rPr>
          <w:rStyle w:val="affd"/>
        </w:rPr>
        <w:t>,</w:t>
      </w:r>
      <w:r w:rsidR="00B85481">
        <w:t xml:space="preserve"> строена валидация ввода и fallback-процедуры; отчёт явно помечает низкое доверие</w:t>
      </w:r>
      <w:r>
        <w:t>;</w:t>
      </w:r>
    </w:p>
    <w:p w14:paraId="73CDDDA0" w14:textId="66CBF6FC" w:rsidR="004976A4" w:rsidRPr="004976A4" w:rsidRDefault="004976A4" w:rsidP="00B85481">
      <w:pPr>
        <w:pStyle w:val="20"/>
        <w:rPr>
          <w:rFonts w:eastAsia="Times New Roman"/>
        </w:rPr>
      </w:pPr>
      <w:r>
        <w:rPr>
          <w:rStyle w:val="affd"/>
        </w:rPr>
        <w:t>редкие классы объектов</w:t>
      </w:r>
      <w:r w:rsidR="00A0774B">
        <w:rPr>
          <w:rStyle w:val="affd"/>
        </w:rPr>
        <w:t xml:space="preserve">, </w:t>
      </w:r>
      <w:r w:rsidR="00A0774B">
        <w:t>д</w:t>
      </w:r>
      <w:r>
        <w:t xml:space="preserve">ля малых сегментов включаются техники </w:t>
      </w:r>
      <w:r>
        <w:rPr>
          <w:rStyle w:val="affd"/>
        </w:rPr>
        <w:t>reweighting/upsampling</w:t>
      </w:r>
      <w:r>
        <w:t xml:space="preserve"> и расширяется окно компараблов.</w:t>
      </w:r>
    </w:p>
    <w:p w14:paraId="4B7C330C" w14:textId="4772957C" w:rsidR="004976A4" w:rsidRPr="00B85481" w:rsidRDefault="004976A4" w:rsidP="004976A4">
      <w:r w:rsidRPr="004976A4">
        <w:t xml:space="preserve">Такой набор методов даёт практичное покрытие требований: точечный и интервальный прогноз, прозрачные объяснения, сопоставимые объекты «рядом и похожие», проверенная на разрывах в пространстве и времени валидация </w:t>
      </w:r>
      <w:r w:rsidR="00776BFC">
        <w:t xml:space="preserve">– </w:t>
      </w:r>
      <w:r w:rsidRPr="004976A4">
        <w:t>при этом весь стек совместим с дальнейшей веб-интеграцией и промышленным развёртыванием. Стиль изложения и уровень детализации соответствуют образцам: акцент на прикладной логике и архитектурных решениях без углубления в математические выкладки.</w:t>
      </w:r>
    </w:p>
    <w:p w14:paraId="3A5C365D" w14:textId="462DF3C7" w:rsidR="001F2DE4" w:rsidRDefault="00271235" w:rsidP="00467B47">
      <w:pPr>
        <w:pStyle w:val="23"/>
      </w:pPr>
      <w:bookmarkStart w:id="21" w:name="_Toc223438157"/>
      <w:r>
        <w:t>Модель бизнес-процесса в нотации IDEF0</w:t>
      </w:r>
      <w:bookmarkEnd w:id="21"/>
    </w:p>
    <w:p w14:paraId="6BEDF680" w14:textId="47E5E548" w:rsidR="00271235" w:rsidRDefault="00271235" w:rsidP="00271235">
      <w:r w:rsidRPr="00271235">
        <w:t>Для наглядного представления функциональности интеллектуальной системы анализа недвижимости выполнено моделирование бизнес-процесса в нотации IDEF0. Диаграммы отражают входы/выходы, управляющие воздействия и механизмы, обеспечивающие работу процесса, а также декомпозицию основных функций на более детальные подпроцессы.</w:t>
      </w:r>
    </w:p>
    <w:p w14:paraId="5999D49F" w14:textId="1965B78E" w:rsidR="00271235" w:rsidRDefault="00271235" w:rsidP="00271235">
      <w:r>
        <w:t>На контекстном уровне представлен процесс использования веб-сервиса оценки «справедливой» стоимости, который преобразует ввод пользователя (адрес и параметры квартиры) и базовые внешние данные о локации в прогноз цены с доверительным интервалом, объяснения факторов и список сопоставимых объектов, формируя итоговый отчёт.</w:t>
      </w:r>
    </w:p>
    <w:p w14:paraId="6E3F6F8A" w14:textId="4F06DE1A" w:rsidR="00271235" w:rsidRDefault="00271235" w:rsidP="00271235">
      <w:r w:rsidRPr="00271235">
        <w:lastRenderedPageBreak/>
        <w:t xml:space="preserve">На вход подаются </w:t>
      </w:r>
      <w:r>
        <w:t>параметры квартиры (адрес/координаты, площадь, комнаты, этаж и др.)</w:t>
      </w:r>
      <w:r w:rsidRPr="00271235">
        <w:t>, управляющие потоки:</w:t>
      </w:r>
      <w:r>
        <w:t xml:space="preserve"> правила валидации данных</w:t>
      </w:r>
      <w:r w:rsidR="00F138CB" w:rsidRPr="00F138CB">
        <w:t xml:space="preserve">, </w:t>
      </w:r>
      <w:r w:rsidR="00F138CB">
        <w:t>к</w:t>
      </w:r>
      <w:r w:rsidR="00F138CB" w:rsidRPr="00F138CB">
        <w:t>онфигурация модели и пороги качества (схема признаков, уровень интервала и др.)</w:t>
      </w:r>
      <w:r>
        <w:t xml:space="preserve"> и техническое задание</w:t>
      </w:r>
      <w:r w:rsidRPr="00271235">
        <w:t>, в качестве механизмов, включают веб-интерфейс, сервис инференса (ML-модель), базовые геоданные/БД и генератор отчётов</w:t>
      </w:r>
      <w:r>
        <w:t>.</w:t>
      </w:r>
      <w:r w:rsidRPr="00271235">
        <w:t xml:space="preserve"> На выход получаются цена (точка) и доверительный интервал, краткие объяснения, компараблы и отчёт (PDF/HTML). Контекстный уровень представлен на Рисунке 2.</w:t>
      </w:r>
      <w:r>
        <w:t>1</w:t>
      </w:r>
      <w:r w:rsidRPr="00271235">
        <w:t>.</w:t>
      </w:r>
    </w:p>
    <w:p w14:paraId="2724F7F7" w14:textId="6744562D" w:rsidR="009277E7" w:rsidRDefault="007B3C1E" w:rsidP="009277E7">
      <w:pPr>
        <w:ind w:firstLine="0"/>
        <w:rPr>
          <w:lang w:val="en-US"/>
        </w:rPr>
      </w:pPr>
      <w:r w:rsidRPr="007B3C1E">
        <w:rPr>
          <w:noProof/>
          <w:lang w:val="en-US"/>
        </w:rPr>
        <w:drawing>
          <wp:inline distT="0" distB="0" distL="0" distR="0" wp14:anchorId="43AAD98F" wp14:editId="2340577E">
            <wp:extent cx="5940425" cy="4121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43E3" w14:textId="2A6FD87D" w:rsidR="009277E7" w:rsidRDefault="009277E7" w:rsidP="009277E7">
      <w:pPr>
        <w:pStyle w:val="1f2"/>
      </w:pPr>
      <w:r>
        <w:t xml:space="preserve">Рисунок 2.1 – </w:t>
      </w:r>
      <w:r w:rsidRPr="009277E7">
        <w:t>Контекстный уровень «Интеллектуальная система анализа недвижимости»</w:t>
      </w:r>
    </w:p>
    <w:p w14:paraId="1FD10190" w14:textId="7669423B" w:rsidR="009277E7" w:rsidRDefault="009277E7" w:rsidP="009277E7">
      <w:r w:rsidRPr="009277E7">
        <w:t>Далее выполняется декомпозиция контекстного уровня на три ключевых процесса: подготовка и обогащение входа, прогноз и объяснение, формирование результата. Декомпозиция контекстного уровня представлена на Рисунке 2.</w:t>
      </w:r>
      <w:r>
        <w:t>2</w:t>
      </w:r>
      <w:r w:rsidRPr="009277E7">
        <w:t>.</w:t>
      </w:r>
    </w:p>
    <w:p w14:paraId="376F6413" w14:textId="02A6E9E2" w:rsidR="009277E7" w:rsidRPr="007B3C1E" w:rsidRDefault="007B3C1E" w:rsidP="007B3C1E">
      <w:pPr>
        <w:ind w:firstLine="0"/>
        <w:jc w:val="center"/>
      </w:pPr>
      <w:r w:rsidRPr="007B3C1E">
        <w:rPr>
          <w:noProof/>
        </w:rPr>
        <w:lastRenderedPageBreak/>
        <w:drawing>
          <wp:inline distT="0" distB="0" distL="0" distR="0" wp14:anchorId="72103372" wp14:editId="4C51E9F1">
            <wp:extent cx="5940425" cy="41255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8FD9" w14:textId="2A76D3FE" w:rsidR="009277E7" w:rsidRDefault="009277E7" w:rsidP="009277E7">
      <w:pPr>
        <w:pStyle w:val="1f2"/>
      </w:pPr>
      <w:r w:rsidRPr="009277E7">
        <w:t>Рисунок 2.</w:t>
      </w:r>
      <w:r w:rsidR="00C55E47">
        <w:t>2</w:t>
      </w:r>
      <w:r w:rsidRPr="009277E7">
        <w:t xml:space="preserve"> </w:t>
      </w:r>
      <w:r w:rsidR="00D2424E" w:rsidRPr="00BE0B31">
        <w:t>–</w:t>
      </w:r>
      <w:r w:rsidRPr="009277E7">
        <w:t xml:space="preserve"> Декомпозиция контекстного уровня</w:t>
      </w:r>
    </w:p>
    <w:p w14:paraId="3251AC15" w14:textId="25BC2BDF" w:rsidR="00D2424E" w:rsidRDefault="00D2424E" w:rsidP="00D2424E">
      <w:r>
        <w:t>Процесс «Подготовка и обогащение входа». Выполняются приём параметров, геокодирование адреса и добавление простых геопризнаков (район/ячейка, близость транспорта). Результат – нормализованный объект с координатами и минимальным набором признаков.</w:t>
      </w:r>
    </w:p>
    <w:p w14:paraId="70241070" w14:textId="0F58E932" w:rsidR="00D2424E" w:rsidRDefault="00D2424E" w:rsidP="00D2424E">
      <w:r>
        <w:t>Процесс «Прогноз и объяснение». По сформированному вектору признаков сервис инференса рассчитывает прогноз цены, строит доверительный интервал и формирует краткое локальное объяснение вклада основных факторов.</w:t>
      </w:r>
    </w:p>
    <w:p w14:paraId="7B5B9C50" w14:textId="780FF0B4" w:rsidR="00D2424E" w:rsidRDefault="00D2424E" w:rsidP="00D2424E">
      <w:r>
        <w:t>Процесс «Формирование результата». Подбираются 5</w:t>
      </w:r>
      <w:r w:rsidRPr="00D2424E">
        <w:t>-</w:t>
      </w:r>
      <w:r>
        <w:t>10 сопоставимых объектов, готовится карта и собирается итоговый отчёт (PDF/HTML) для пользователя.</w:t>
      </w:r>
    </w:p>
    <w:p w14:paraId="2A6EC698" w14:textId="2461E0A3" w:rsidR="00D2424E" w:rsidRDefault="00D2424E" w:rsidP="00D2424E">
      <w:r>
        <w:t>Управляющее воздействие на функции A1</w:t>
      </w:r>
      <w:r w:rsidRPr="00D2424E">
        <w:t>-</w:t>
      </w:r>
      <w:r>
        <w:t xml:space="preserve">A3 оказывают ТЗ и правила валидации; реализация обеспечивается веб-интерфейсом, сервисом инференса, БД/геоданными и генератором отчётов. Потоки данных </w:t>
      </w:r>
      <w:r>
        <w:lastRenderedPageBreak/>
        <w:t>организованы последовательно: из A1 в A2 передаётся нормализованное представление объекта, из A2 в A3 – результаты прогноза и параметры для подбора компараблов и сборки отчёта.</w:t>
      </w:r>
    </w:p>
    <w:p w14:paraId="59F39346" w14:textId="67E17308" w:rsidR="00D2424E" w:rsidRDefault="00D2424E" w:rsidP="00D2424E">
      <w:r w:rsidRPr="00D2424E">
        <w:t>Далее приводится декомпозиция блока «Подготовка и обогащение входа», представленная на Рисунке 2.3.</w:t>
      </w:r>
    </w:p>
    <w:p w14:paraId="320193AF" w14:textId="5287F799" w:rsidR="00D2424E" w:rsidRDefault="00D2424E" w:rsidP="00D2424E">
      <w:pPr>
        <w:ind w:firstLine="0"/>
        <w:jc w:val="center"/>
      </w:pPr>
      <w:r w:rsidRPr="00D2424E">
        <w:rPr>
          <w:noProof/>
        </w:rPr>
        <w:drawing>
          <wp:inline distT="0" distB="0" distL="0" distR="0" wp14:anchorId="79405AB7" wp14:editId="193544A0">
            <wp:extent cx="5940425" cy="41643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7A7B" w14:textId="4F06E248" w:rsidR="00D2424E" w:rsidRDefault="00D2424E" w:rsidP="00D2424E">
      <w:pPr>
        <w:pStyle w:val="1f2"/>
      </w:pPr>
      <w:r>
        <w:t xml:space="preserve">Рисунок 2.3 – </w:t>
      </w:r>
      <w:r w:rsidRPr="00D2424E">
        <w:t>Декомпозиция блока «Подготовка и обогащение входа»</w:t>
      </w:r>
    </w:p>
    <w:p w14:paraId="5623BEF8" w14:textId="18B9C444" w:rsidR="00D2424E" w:rsidRDefault="00D2424E" w:rsidP="00D2424E">
      <w:pPr>
        <w:rPr>
          <w:lang w:val="en-US"/>
        </w:rPr>
      </w:pPr>
      <w:r w:rsidRPr="00D2424E">
        <w:rPr>
          <w:lang w:val="en-US"/>
        </w:rPr>
        <w:t>Декомпозиция включает четыре подпроцесса:</w:t>
      </w:r>
    </w:p>
    <w:p w14:paraId="29AB3388" w14:textId="10BFE313" w:rsidR="00D2424E" w:rsidRPr="00A0774B" w:rsidRDefault="00D2424E" w:rsidP="00D2424E">
      <w:pPr>
        <w:pStyle w:val="20"/>
      </w:pPr>
      <w:r w:rsidRPr="00D2424E">
        <w:rPr>
          <w:b/>
          <w:bCs/>
          <w:lang w:val="en-US"/>
        </w:rPr>
        <w:t>A</w:t>
      </w:r>
      <w:r w:rsidRPr="00D2424E">
        <w:rPr>
          <w:b/>
          <w:bCs/>
        </w:rPr>
        <w:t>11 «Приём и проверка данных»</w:t>
      </w:r>
      <w:r w:rsidR="00A0774B">
        <w:rPr>
          <w:b/>
          <w:bCs/>
        </w:rPr>
        <w:t>,</w:t>
      </w:r>
      <w:r w:rsidR="00A0774B">
        <w:t xml:space="preserve"> п</w:t>
      </w:r>
      <w:r w:rsidRPr="00D2424E">
        <w:t>олучение параметров объекта через форму/</w:t>
      </w:r>
      <w:r w:rsidRPr="00D2424E">
        <w:rPr>
          <w:lang w:val="en-US"/>
        </w:rPr>
        <w:t>API</w:t>
      </w:r>
      <w:r w:rsidRPr="00D2424E">
        <w:t xml:space="preserve">; базовая проверка обязательных полей и диапазонов. </w:t>
      </w:r>
      <w:r w:rsidRPr="00A0774B">
        <w:t>Выход: «</w:t>
      </w:r>
      <w:r w:rsidR="002406A5">
        <w:t>Проверенные параметры</w:t>
      </w:r>
      <w:r w:rsidRPr="00A0774B">
        <w:t>»</w:t>
      </w:r>
      <w:r w:rsidR="00A0774B">
        <w:t>;</w:t>
      </w:r>
    </w:p>
    <w:p w14:paraId="344928C0" w14:textId="6FCBCF40" w:rsidR="00D2424E" w:rsidRPr="00A0774B" w:rsidRDefault="002406A5" w:rsidP="00D2424E">
      <w:pPr>
        <w:pStyle w:val="20"/>
      </w:pPr>
      <w:r>
        <w:rPr>
          <w:rStyle w:val="affd"/>
        </w:rPr>
        <w:t>A12 «Геокодирование»</w:t>
      </w:r>
      <w:r w:rsidR="00A0774B">
        <w:rPr>
          <w:rStyle w:val="affd"/>
        </w:rPr>
        <w:t>,</w:t>
      </w:r>
      <w:r>
        <w:t xml:space="preserve"> </w:t>
      </w:r>
      <w:r w:rsidR="00A0774B">
        <w:t>п</w:t>
      </w:r>
      <w:r>
        <w:t>реобразование адреса в координаты; проверка попадания в целевую территорию. Выход: «</w:t>
      </w:r>
      <w:r w:rsidRPr="002406A5">
        <w:t>Нормализованные параметры и координаты</w:t>
      </w:r>
      <w:r>
        <w:t>»</w:t>
      </w:r>
      <w:r w:rsidR="00A0774B">
        <w:t>;</w:t>
      </w:r>
    </w:p>
    <w:p w14:paraId="339B19C6" w14:textId="77FB0AE8" w:rsidR="002406A5" w:rsidRDefault="002406A5" w:rsidP="00D2424E">
      <w:pPr>
        <w:pStyle w:val="20"/>
      </w:pPr>
      <w:r>
        <w:rPr>
          <w:rStyle w:val="affd"/>
        </w:rPr>
        <w:lastRenderedPageBreak/>
        <w:t>A13 «Простое геообогащение»</w:t>
      </w:r>
      <w:r w:rsidR="00A0774B">
        <w:rPr>
          <w:rStyle w:val="affd"/>
        </w:rPr>
        <w:t>,</w:t>
      </w:r>
      <w:r>
        <w:t xml:space="preserve"> </w:t>
      </w:r>
      <w:r w:rsidR="00A0774B">
        <w:t>о</w:t>
      </w:r>
      <w:r>
        <w:t>пределение района/ячейки локации и ближайшего транспорта; добавление базовых геопризнаков. Выход: «Базовые геопризнаки»</w:t>
      </w:r>
      <w:r w:rsidR="00A0774B">
        <w:t>;</w:t>
      </w:r>
    </w:p>
    <w:p w14:paraId="0462A1D6" w14:textId="56E73448" w:rsidR="00DF1C4D" w:rsidRPr="00DF1C4D" w:rsidRDefault="00DF1C4D" w:rsidP="00DF1C4D">
      <w:pPr>
        <w:tabs>
          <w:tab w:val="left" w:pos="7098"/>
        </w:tabs>
        <w:rPr>
          <w:lang w:eastAsia="ru-RU"/>
        </w:rPr>
      </w:pPr>
      <w:r>
        <w:rPr>
          <w:lang w:eastAsia="ru-RU"/>
        </w:rPr>
        <w:tab/>
      </w:r>
    </w:p>
    <w:p w14:paraId="1FFBFE15" w14:textId="7FDDDC16" w:rsidR="002406A5" w:rsidRPr="00A0774B" w:rsidRDefault="002406A5" w:rsidP="00D2424E">
      <w:pPr>
        <w:pStyle w:val="20"/>
      </w:pPr>
      <w:r>
        <w:rPr>
          <w:rStyle w:val="affd"/>
        </w:rPr>
        <w:t>A14 «Формирование признаков»</w:t>
      </w:r>
      <w:r w:rsidR="00A0774B">
        <w:rPr>
          <w:rStyle w:val="affd"/>
        </w:rPr>
        <w:t>,</w:t>
      </w:r>
      <w:r>
        <w:t xml:space="preserve"> </w:t>
      </w:r>
      <w:r w:rsidR="00A0774B">
        <w:t>о</w:t>
      </w:r>
      <w:r>
        <w:t>бъединение объектных и геопризнаков в минимальный вектор для модели; фиксация служебных меток. Выход: «Вектор признаков для инференса».</w:t>
      </w:r>
    </w:p>
    <w:p w14:paraId="79DB40E1" w14:textId="49F58D42" w:rsidR="002406A5" w:rsidRDefault="002406A5" w:rsidP="002406A5">
      <w:r w:rsidRPr="002406A5">
        <w:t>Для перечисленных подпроцессов управлениями выступают правила валидации и настройки геокодирования; механизмы</w:t>
      </w:r>
      <w:r>
        <w:t xml:space="preserve"> –</w:t>
      </w:r>
      <w:r w:rsidRPr="002406A5">
        <w:t xml:space="preserve"> веб-слой, модуль геокодирования и БД/геоданные. </w:t>
      </w:r>
      <w:proofErr w:type="gramStart"/>
      <w:r w:rsidRPr="002406A5">
        <w:t>Последовательность потоков</w:t>
      </w:r>
      <w:proofErr w:type="gramEnd"/>
      <w:r w:rsidRPr="002406A5">
        <w:t xml:space="preserve"> следующая: принятый запрос из A11 поступает в A12, результат геокодирования направляет работу A13, полученное в A13 представление приводится в A14 и передаётся на этап A2 (прогноз и объяснение).</w:t>
      </w:r>
    </w:p>
    <w:p w14:paraId="6C38EC9F" w14:textId="44D9296A" w:rsidR="002406A5" w:rsidRPr="002406A5" w:rsidRDefault="002406A5" w:rsidP="002406A5">
      <w:r w:rsidRPr="002406A5">
        <w:t xml:space="preserve">Таким образом, формируется простой и прослеживаемый конвейер: от ввода и геопривязки объекта </w:t>
      </w:r>
      <w:r>
        <w:t>–</w:t>
      </w:r>
      <w:r w:rsidRPr="002406A5">
        <w:t xml:space="preserve"> к расчёту прогноза с интервалом и краткими объяснениями </w:t>
      </w:r>
      <w:r>
        <w:t xml:space="preserve">– </w:t>
      </w:r>
      <w:r w:rsidRPr="002406A5">
        <w:t>к подбору сопоставимых объектов и выпуску отчёта. Модель IDEF0 обеспечивает прозрачность этапов и соответствие требованиям, изложенным в техническом задании.</w:t>
      </w:r>
    </w:p>
    <w:p w14:paraId="05442687" w14:textId="71DFE593" w:rsidR="006238B1" w:rsidRDefault="001F2DE4" w:rsidP="00467B47">
      <w:pPr>
        <w:pStyle w:val="23"/>
      </w:pPr>
      <w:bookmarkStart w:id="22" w:name="_Toc212455500"/>
      <w:bookmarkStart w:id="23" w:name="_Toc223438158"/>
      <w:r>
        <w:t>Анализ архитектуры системы</w:t>
      </w:r>
      <w:bookmarkEnd w:id="22"/>
      <w:bookmarkEnd w:id="23"/>
    </w:p>
    <w:p w14:paraId="75E9F76C" w14:textId="5AB47860" w:rsidR="004841AB" w:rsidRDefault="00DD7DBE" w:rsidP="004841AB">
      <w:r>
        <w:t xml:space="preserve">В качестве архитектуры интеллектуальной системы выбран трёхслойный модульный конвейер, включающий клиентский слой, сервис оценки и слой данных и артефактов. Внутри сервиса оценки используется оркестратор, который в зависимости от параметров запроса последовательно активирует необходимые модули: валидацию и геокодирование, генератор признаков, модуль инференса модели, интервальный модуль, модуль интерпретации и модуль подбора сопоставимых объектов. Такой подход </w:t>
      </w:r>
      <w:r>
        <w:lastRenderedPageBreak/>
        <w:t>позволяет гибко настраивать последовательность обработки под конкретный сценарий, не изменяя ядро системы.</w:t>
      </w:r>
    </w:p>
    <w:p w14:paraId="587AE665" w14:textId="320AE5AB" w:rsidR="00DD7DBE" w:rsidRDefault="00DD7DBE" w:rsidP="004841AB">
      <w:r w:rsidRPr="00DD7DBE">
        <w:t xml:space="preserve">Обработка заявки начинается на клиентском слое. Веб-интерфейс или внешнее приложение по REST-API передаёт запрос в сервис оценки. На стороне сервиса оркестратор выполняет валидацию входных данных, при необходимости геокодирование адреса, формирует набор признаков на основе объектных характеристик и геоинформации, инициирует расчёт точечного прогноза арендной ставки, построение интервальной оценки и объяснение вклада признаков. Затем активируется модуль компараблов, который подбирает набор сопоставимых объектов по близости расположения и характеристик. Результаты объединяются и передаются в модуль визуализации и отчёта, формирующий ответ для пользователя (карта, ключевые показатели, краткий отчёт либо файл PDF/HTML). Архитектура интеллектуальной системы анализа недвижимости представлена на </w:t>
      </w:r>
      <w:r>
        <w:t>Р</w:t>
      </w:r>
      <w:r w:rsidRPr="00DD7DBE">
        <w:t>исунке 2.4.</w:t>
      </w:r>
    </w:p>
    <w:p w14:paraId="0402197F" w14:textId="574192EC" w:rsidR="004841AB" w:rsidRPr="006107D6" w:rsidRDefault="004841AB" w:rsidP="004778CB">
      <w:pPr>
        <w:spacing w:before="120" w:after="120" w:line="240" w:lineRule="auto"/>
        <w:ind w:firstLine="0"/>
        <w:jc w:val="center"/>
      </w:pPr>
      <w:r w:rsidRPr="006107D6">
        <w:rPr>
          <w:noProof/>
        </w:rPr>
        <w:drawing>
          <wp:inline distT="0" distB="0" distL="0" distR="0" wp14:anchorId="7D002D35" wp14:editId="6E4C7E4C">
            <wp:extent cx="5364608" cy="2666011"/>
            <wp:effectExtent l="0" t="0" r="762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638" cy="26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7A00" w14:textId="5FB2129B" w:rsidR="004841AB" w:rsidRPr="006107D6" w:rsidRDefault="004841AB" w:rsidP="004841AB">
      <w:pPr>
        <w:pStyle w:val="1f2"/>
      </w:pPr>
      <w:r w:rsidRPr="006107D6">
        <w:t>Рисунок 2.4 – Архитектура интеллектуальной системы анализа недвижимости</w:t>
      </w:r>
    </w:p>
    <w:p w14:paraId="4D80B59A" w14:textId="6606314B" w:rsidR="004841AB" w:rsidRPr="006107D6" w:rsidRDefault="00DD7DBE" w:rsidP="004841AB">
      <w:r>
        <w:t>Выбор модульного конвейера и сервисной декомпозиции обусловлен следующими факторами:</w:t>
      </w:r>
    </w:p>
    <w:p w14:paraId="1293F4D5" w14:textId="29ACB721" w:rsidR="004841AB" w:rsidRPr="006107D6" w:rsidRDefault="00DD7DBE" w:rsidP="004841AB">
      <w:pPr>
        <w:pStyle w:val="20"/>
      </w:pPr>
      <w:r w:rsidRPr="00DD7DBE">
        <w:t xml:space="preserve">разнородность входа – пользователь может указать только адрес либо уже готовые координаты, часть атрибутов может </w:t>
      </w:r>
      <w:r w:rsidRPr="00DD7DBE">
        <w:lastRenderedPageBreak/>
        <w:t>отсутствовать; конвейер запускает ровно те этапы, которые необходимы для данного запроса;</w:t>
      </w:r>
    </w:p>
    <w:p w14:paraId="798FA16C" w14:textId="5555F4E1" w:rsidR="004841AB" w:rsidRPr="006107D6" w:rsidRDefault="00DD7DBE" w:rsidP="004841AB">
      <w:pPr>
        <w:pStyle w:val="20"/>
      </w:pPr>
      <w:r w:rsidRPr="00DD7DBE">
        <w:t>поддержка интервальной оценки – использование квантильной и конформной схем формирования интервалов позволяет выбирать режим: более быстрые оценки либо интервалы с гарантированным покрытием при калибровке;</w:t>
      </w:r>
    </w:p>
    <w:p w14:paraId="63B5FD78" w14:textId="13D3B43D" w:rsidR="004841AB" w:rsidRPr="006107D6" w:rsidRDefault="00DD7DBE" w:rsidP="004841AB">
      <w:pPr>
        <w:pStyle w:val="20"/>
      </w:pPr>
      <w:r w:rsidRPr="00DD7DBE">
        <w:t>производительность – ресурсоёмкие этапы (расширенное геообогащение, построение большого пула компараблов, вычисление объяснений) могут масштабироваться независимо и запускаться только при необходимости, что снижает среднее время отклика;</w:t>
      </w:r>
    </w:p>
    <w:p w14:paraId="76C2DEA2" w14:textId="1C27660B" w:rsidR="004841AB" w:rsidRPr="006107D6" w:rsidRDefault="00DD7DBE" w:rsidP="004841AB">
      <w:pPr>
        <w:pStyle w:val="20"/>
      </w:pPr>
      <w:r w:rsidRPr="00DD7DBE">
        <w:t>расширяемость – новые геослои, признаки, модели и методы интерпретации подключаются как отдельные модули, что упрощает развитие системы без переработки оркестратора и клиентского слоя;</w:t>
      </w:r>
    </w:p>
    <w:p w14:paraId="3D3578D7" w14:textId="02DE12CC" w:rsidR="004841AB" w:rsidRPr="006107D6" w:rsidRDefault="00DD7DBE" w:rsidP="003F2395">
      <w:pPr>
        <w:pStyle w:val="20"/>
      </w:pPr>
      <w:r w:rsidRPr="00DD7DBE">
        <w:t>трассируемость и аудит – версионирование данных и моделей, журналирование ветвей конвейера и конфигураций запуска обеспечивают воспроизводимость вычислений и соответствие требованиям технического задания;</w:t>
      </w:r>
    </w:p>
    <w:p w14:paraId="00B65A60" w14:textId="555069F6" w:rsidR="004841AB" w:rsidRPr="006107D6" w:rsidRDefault="00DD7DBE" w:rsidP="004841AB">
      <w:pPr>
        <w:pStyle w:val="20"/>
      </w:pPr>
      <w:r w:rsidRPr="00DD7DBE">
        <w:rPr>
          <w:rStyle w:val="affd"/>
          <w:b w:val="0"/>
          <w:bCs w:val="0"/>
        </w:rPr>
        <w:t>масштабируемость</w:t>
      </w:r>
      <w:r>
        <w:t xml:space="preserve"> – инференс модели, подбор компараблов и формирование отчётов реализованы как стейтлесс-сервисы за API, что облегчает горизонтальное масштабирование под рост нагрузки.</w:t>
      </w:r>
    </w:p>
    <w:p w14:paraId="65BF4C1C" w14:textId="53084273" w:rsidR="004841AB" w:rsidRPr="006107D6" w:rsidRDefault="00DD7DBE" w:rsidP="004841AB">
      <w:r w:rsidRPr="00DD7DBE">
        <w:t xml:space="preserve">Основные узлы архитектуры включают: веб-клиент и API-шлюз (приём и аутентификация запросов), оркестратор сервиса оценки, модуль валидации и геокодирования, генератор признаков (построение объектных и геопризнаков), модуль инференса модели (получение точечного прогноза), интервальный модуль (расчёт доверительного интервала), модуль интерпретации (формирование объяснимых оценок), модуль компараблов (фильтрация и ранжирование сопоставимых объектов), а также модуль </w:t>
      </w:r>
      <w:r w:rsidRPr="00DD7DBE">
        <w:lastRenderedPageBreak/>
        <w:t>визуализации и отчётов. На слое данных и артефактов располагаются хранилища PostgreSQL/PostGIS с пространственными слоями, витрина признаков, реестр моделей и подсистема логирования и мониторинга, с которыми сервис оценки взаимодействует через стандартизированные интерфейсы</w:t>
      </w:r>
      <w:r w:rsidR="004841AB" w:rsidRPr="006107D6">
        <w:t>.</w:t>
      </w:r>
    </w:p>
    <w:p w14:paraId="601FFFA5" w14:textId="08BBC34B" w:rsidR="000A63DA" w:rsidRDefault="000A63DA" w:rsidP="00467B47">
      <w:pPr>
        <w:pStyle w:val="23"/>
      </w:pPr>
      <w:bookmarkStart w:id="24" w:name="_Toc212455501"/>
      <w:bookmarkStart w:id="25" w:name="_Toc223438159"/>
      <w:r>
        <w:t>Вывод по аналитическому разделу</w:t>
      </w:r>
      <w:bookmarkEnd w:id="24"/>
      <w:bookmarkEnd w:id="25"/>
    </w:p>
    <w:p w14:paraId="0E57EAD1" w14:textId="582B3E45" w:rsidR="00BE0B31" w:rsidRDefault="00BE0B31" w:rsidP="00BE0B31">
      <w:r>
        <w:t>В аналитическом разделе последовательно уточнены ключевые аспекты построения интеллектуальной системы анализа недвижимости. Сформулированы цели и ограничения решения с позиции технического задания и практических рисков данных: неоднородность входной информации, пространственно-временная зависимость цен, необходимость прозрачных объяснений и корректной оценки неопределённости. Зафиксированы базовые критерии качества: воспроизводимость результатов (версионирование данных и моделей), честность оценки (валидные сплиты по времени и пространству), прикладные метрики прогноза (MA</w:t>
      </w:r>
      <w:r w:rsidR="00B75104">
        <w:rPr>
          <w:lang w:val="en-US"/>
        </w:rPr>
        <w:t>E</w:t>
      </w:r>
      <w:r>
        <w:t>, RMSE</w:t>
      </w:r>
      <w:r w:rsidR="00B25531">
        <w:t xml:space="preserve">, </w:t>
      </w:r>
      <w:r w:rsidR="00B25531">
        <w:rPr>
          <w:lang w:val="en-US"/>
        </w:rPr>
        <w:t>MAPE</w:t>
      </w:r>
      <w:r>
        <w:t xml:space="preserve"> на лог-шкале), метрики интервалов (покрытие и средняя ширина), а также эксплуатационные характеристики (время отклика, возможность горизонтального масштабирования).</w:t>
      </w:r>
    </w:p>
    <w:p w14:paraId="437E4DA4" w14:textId="03796F74" w:rsidR="00BE0B31" w:rsidRDefault="00BE0B31" w:rsidP="00BE0B31">
      <w:r>
        <w:t xml:space="preserve">Обоснован выбор методов: градиентные ансамбли для табличных данных с расширенным геопризнаковым описанием, интервал прогноза через квантильный и/или конформный подход, интерпретация результатов с помощью SHAP, модуль подбора сопоставимых объектов по сочетанию геоблизости и сходства атрибутов. Описана методология контроля качества: временное разбиение, пространственная блочная валидация, мониторинг дрейфа и обработка «вне распределения». Закреплён практический стек реализации (управление экспериментами, оптимизация гиперпараметров, витрина признаков и пространственные слои, лёгкий сервис инференса и </w:t>
      </w:r>
      <w:r>
        <w:lastRenderedPageBreak/>
        <w:t>генерация отчётов), обеспечивающий быстрый цикл «данные → модель → сервис».</w:t>
      </w:r>
    </w:p>
    <w:p w14:paraId="377F162E" w14:textId="0B8877B7" w:rsidR="00BE0B31" w:rsidRDefault="00BE0B31" w:rsidP="00EA518C">
      <w:r>
        <w:t xml:space="preserve">Архитектура решения представлена как модульный конвейер с опциональными ветвями (режим интервала, профиль сделки, уровень геообогащения, канал выдачи). Функциональная логика процесса формализована в нотации IDEF0: от подготовки и обогащения входа – к прогнозу и объяснениям </w:t>
      </w:r>
      <w:r w:rsidR="00EA518C">
        <w:t>–</w:t>
      </w:r>
      <w:r>
        <w:t xml:space="preserve"> к формированию результата (компараблы, карта, отчёт). Такой подход обеспечивает прослеживаемость потоков, изоляцию компонентов, расширяемость и соответствие требованиям ТЗ.</w:t>
      </w:r>
    </w:p>
    <w:p w14:paraId="263FC6D3" w14:textId="07FDC1AD" w:rsidR="00BE0B31" w:rsidRDefault="00BE0B31" w:rsidP="00BE0B31">
      <w:r>
        <w:t xml:space="preserve">В результате сформирована целостная концепция системы </w:t>
      </w:r>
      <w:r w:rsidR="00EA518C">
        <w:t>–</w:t>
      </w:r>
      <w:r>
        <w:t xml:space="preserve"> от выбора методов и инструментов до схемы обработки и взаимодействия компонентов,</w:t>
      </w:r>
      <w:r w:rsidR="00EA518C">
        <w:t xml:space="preserve"> – </w:t>
      </w:r>
      <w:r>
        <w:t>готовая к реализации и экспериментальной проверке по метрикам качества прогноза и интервалов, производительности и устойчивости к изменению данных.</w:t>
      </w:r>
    </w:p>
    <w:p w14:paraId="0739A748" w14:textId="0B6E01EC" w:rsidR="006C58E0" w:rsidRDefault="006C58E0" w:rsidP="004D722F">
      <w:pPr>
        <w:ind w:firstLine="0"/>
      </w:pPr>
      <w:r>
        <w:br w:type="page"/>
      </w:r>
    </w:p>
    <w:p w14:paraId="0DB6D916" w14:textId="77777777" w:rsidR="00E678B2" w:rsidRDefault="00E678B2" w:rsidP="00E678B2">
      <w:pPr>
        <w:pStyle w:val="a0"/>
      </w:pPr>
      <w:bookmarkStart w:id="26" w:name="_Toc223438160"/>
      <w:r>
        <w:lastRenderedPageBreak/>
        <w:t>Техническое задание</w:t>
      </w:r>
      <w:bookmarkEnd w:id="26"/>
    </w:p>
    <w:p w14:paraId="3AB2CE06" w14:textId="513F7F43" w:rsidR="00E678B2" w:rsidRDefault="00E678B2" w:rsidP="00E678B2">
      <w:r>
        <w:t>В разделе представлено техническое задание на разработку системы «Интеллектуальная система анализа недвижимости».</w:t>
      </w:r>
      <w:r w:rsidR="00F8451C">
        <w:t xml:space="preserve"> Техническое задание разработано в соответствии с ГОСТ 34.602-2020</w:t>
      </w:r>
      <w:r w:rsidR="00AF70E1">
        <w:t xml:space="preserve"> </w:t>
      </w:r>
      <w:r w:rsidR="00AF70E1">
        <w:rPr>
          <w:lang w:val="en-US"/>
        </w:rPr>
        <w:t>[</w:t>
      </w:r>
      <w:r w:rsidR="00AF70E1">
        <w:fldChar w:fldCharType="begin"/>
      </w:r>
      <w:r w:rsidR="00AF70E1">
        <w:instrText xml:space="preserve"> REF _Ref223940620 \r \h </w:instrText>
      </w:r>
      <w:r w:rsidR="00AF70E1">
        <w:fldChar w:fldCharType="separate"/>
      </w:r>
      <w:r w:rsidR="00AF70E1">
        <w:t>6</w:t>
      </w:r>
      <w:r w:rsidR="00AF70E1">
        <w:fldChar w:fldCharType="end"/>
      </w:r>
      <w:r w:rsidR="00AF70E1">
        <w:rPr>
          <w:lang w:val="en-US"/>
        </w:rPr>
        <w:t>]</w:t>
      </w:r>
      <w:r w:rsidR="00F8451C">
        <w:t>.</w:t>
      </w:r>
    </w:p>
    <w:p w14:paraId="78969C62" w14:textId="77777777" w:rsidR="00E678B2" w:rsidRDefault="00E678B2" w:rsidP="00467B47">
      <w:pPr>
        <w:pStyle w:val="23"/>
      </w:pPr>
      <w:bookmarkStart w:id="27" w:name="_Toc223438161"/>
      <w:r>
        <w:t>Назначение и цели разработки системы</w:t>
      </w:r>
      <w:bookmarkEnd w:id="27"/>
    </w:p>
    <w:p w14:paraId="44FA647F" w14:textId="59D04B91" w:rsidR="00E678B2" w:rsidRDefault="00E678B2" w:rsidP="00E678B2">
      <w:r w:rsidRPr="00AC7469">
        <w:t>Полное наименование темы: «Интеллектуальная система анализа недвижимости».</w:t>
      </w:r>
    </w:p>
    <w:p w14:paraId="54EE3094" w14:textId="77777777" w:rsidR="00E678B2" w:rsidRDefault="00E678B2" w:rsidP="00E678B2">
      <w:r w:rsidRPr="00AC7469">
        <w:rPr>
          <w:b/>
          <w:bCs/>
        </w:rPr>
        <w:t>Назначение</w:t>
      </w:r>
      <w:r w:rsidRPr="00AC7469">
        <w:t>: автоматизированная оценка «справедливой» стоимости аренды квартир по объектным и геопространственным признакам с предоставлением объяснений и сопоставимых объектов для поддержки принятия решений.</w:t>
      </w:r>
    </w:p>
    <w:p w14:paraId="50CA92CE" w14:textId="77777777" w:rsidR="00E678B2" w:rsidRDefault="00E678B2" w:rsidP="00E678B2">
      <w:r w:rsidRPr="00AC7469">
        <w:rPr>
          <w:b/>
          <w:bCs/>
        </w:rPr>
        <w:t>Цель работы:</w:t>
      </w:r>
      <w:r w:rsidRPr="00AC7469">
        <w:t xml:space="preserve"> разработать систем</w:t>
      </w:r>
      <w:r>
        <w:t>у</w:t>
      </w:r>
      <w:r w:rsidRPr="00AC7469">
        <w:t>, формирующий прогноз цены с доверительным интервалом, интерпретируемым объяснением вкладов факторов и подбором компараблов, а также предоставляющий краткий отчёт пользователю</w:t>
      </w:r>
      <w:r>
        <w:t>.</w:t>
      </w:r>
    </w:p>
    <w:p w14:paraId="066EB80A" w14:textId="77777777" w:rsidR="00E678B2" w:rsidRDefault="00E678B2" w:rsidP="00E678B2">
      <w:r w:rsidRPr="00AC7469">
        <w:t>Задачи работы:</w:t>
      </w:r>
    </w:p>
    <w:p w14:paraId="60970AE2" w14:textId="77777777" w:rsidR="00E678B2" w:rsidRPr="004962DD" w:rsidRDefault="00E678B2" w:rsidP="00A4144F">
      <w:pPr>
        <w:pStyle w:val="22"/>
        <w:numPr>
          <w:ilvl w:val="0"/>
          <w:numId w:val="56"/>
        </w:numPr>
        <w:ind w:left="1276" w:hanging="567"/>
      </w:pPr>
      <w:r w:rsidRPr="004962DD">
        <w:t>Выполнить анализ предметной области и обзор аналогов.</w:t>
      </w:r>
    </w:p>
    <w:p w14:paraId="1D89633C" w14:textId="77777777" w:rsidR="00E678B2" w:rsidRPr="004962DD" w:rsidRDefault="00E678B2" w:rsidP="00E678B2">
      <w:pPr>
        <w:pStyle w:val="22"/>
      </w:pPr>
      <w:r w:rsidRPr="004962DD">
        <w:t>Сформировать и утвердить техническое задание.</w:t>
      </w:r>
    </w:p>
    <w:p w14:paraId="3AB0B430" w14:textId="77777777" w:rsidR="00E678B2" w:rsidRPr="004962DD" w:rsidRDefault="00E678B2" w:rsidP="00E678B2">
      <w:pPr>
        <w:pStyle w:val="22"/>
      </w:pPr>
      <w:r w:rsidRPr="004962DD">
        <w:t>Сформировать датасет объявлений и внешних геопризнаков; выполнить очистку и геокодирование.</w:t>
      </w:r>
    </w:p>
    <w:p w14:paraId="27FD628A" w14:textId="77777777" w:rsidR="00E678B2" w:rsidRPr="004962DD" w:rsidRDefault="00E678B2" w:rsidP="00E678B2">
      <w:pPr>
        <w:pStyle w:val="22"/>
      </w:pPr>
      <w:r w:rsidRPr="004962DD">
        <w:t>Спроектировать и обучить модели прогнозирования с пространственно-временной валидацией.</w:t>
      </w:r>
    </w:p>
    <w:p w14:paraId="3EBA1E73" w14:textId="77777777" w:rsidR="00E678B2" w:rsidRPr="004962DD" w:rsidRDefault="00E678B2" w:rsidP="00E678B2">
      <w:pPr>
        <w:pStyle w:val="22"/>
      </w:pPr>
      <w:r w:rsidRPr="004962DD">
        <w:t>Реализовать оценку неопределённости (квантильная/конформная) и интерпретацию вкладов признаков.</w:t>
      </w:r>
    </w:p>
    <w:p w14:paraId="052F0536" w14:textId="77777777" w:rsidR="00E678B2" w:rsidRPr="004962DD" w:rsidRDefault="00E678B2" w:rsidP="00E678B2">
      <w:pPr>
        <w:pStyle w:val="22"/>
      </w:pPr>
      <w:r w:rsidRPr="004962DD">
        <w:t>Реализовать подбор сопоставимых объектов.</w:t>
      </w:r>
    </w:p>
    <w:p w14:paraId="77E79D83" w14:textId="77777777" w:rsidR="00E678B2" w:rsidRPr="004962DD" w:rsidRDefault="00E678B2" w:rsidP="00E678B2">
      <w:pPr>
        <w:pStyle w:val="22"/>
      </w:pPr>
      <w:r w:rsidRPr="004962DD">
        <w:lastRenderedPageBreak/>
        <w:t>Создать веб-сервис с картографической визуализацией и экспортом отчёта.</w:t>
      </w:r>
    </w:p>
    <w:p w14:paraId="0B92B3F0" w14:textId="77777777" w:rsidR="00E678B2" w:rsidRPr="00916593" w:rsidRDefault="00E678B2" w:rsidP="00E678B2">
      <w:pPr>
        <w:pStyle w:val="22"/>
      </w:pPr>
      <w:r w:rsidRPr="00916593">
        <w:t>Провести экспериментальную оценку качества и подготовить документацию.</w:t>
      </w:r>
    </w:p>
    <w:p w14:paraId="160DAFB8" w14:textId="77777777" w:rsidR="00E678B2" w:rsidRDefault="00E678B2" w:rsidP="00467B47">
      <w:pPr>
        <w:pStyle w:val="23"/>
      </w:pPr>
      <w:bookmarkStart w:id="28" w:name="_Toc223438162"/>
      <w:r>
        <w:t>Функциональные требования</w:t>
      </w:r>
      <w:bookmarkEnd w:id="28"/>
    </w:p>
    <w:p w14:paraId="261ADBCB" w14:textId="77777777" w:rsidR="00E678B2" w:rsidRPr="004962DD" w:rsidRDefault="00E678B2" w:rsidP="00A4144F">
      <w:pPr>
        <w:pStyle w:val="22"/>
        <w:numPr>
          <w:ilvl w:val="0"/>
          <w:numId w:val="57"/>
        </w:numPr>
        <w:ind w:left="1276" w:hanging="567"/>
      </w:pPr>
      <w:r w:rsidRPr="004962DD">
        <w:t>Ввод данных об объекте: адрес/координаты, тип сделки (аренда), площадь(и), количество комнат, этаж/этажность, тип/состояние дома и др.</w:t>
      </w:r>
    </w:p>
    <w:p w14:paraId="6F6ECC31" w14:textId="77777777" w:rsidR="00E678B2" w:rsidRPr="004962DD" w:rsidRDefault="00E678B2" w:rsidP="00E678B2">
      <w:pPr>
        <w:pStyle w:val="22"/>
      </w:pPr>
      <w:r w:rsidRPr="004962DD">
        <w:t>Геокодирование и валидация ввода: определение координат по адресу; проверка корректности и полноты полей.</w:t>
      </w:r>
    </w:p>
    <w:p w14:paraId="089C5EA7" w14:textId="77777777" w:rsidR="00E678B2" w:rsidRPr="004962DD" w:rsidRDefault="00E678B2" w:rsidP="00E678B2">
      <w:pPr>
        <w:pStyle w:val="22"/>
      </w:pPr>
      <w:r w:rsidRPr="004962DD">
        <w:t>Прогноз стоимости: расчёт «справедливой» цены аренды; вывод доверительного интервала.</w:t>
      </w:r>
    </w:p>
    <w:p w14:paraId="71E7E10A" w14:textId="77777777" w:rsidR="00E678B2" w:rsidRPr="004962DD" w:rsidRDefault="00E678B2" w:rsidP="00E678B2">
      <w:pPr>
        <w:pStyle w:val="22"/>
      </w:pPr>
      <w:r w:rsidRPr="004962DD">
        <w:t>Интерпретация результата: отображение локальных вкладов признаков (объяснение для конкретного объекта) и краткого глобального резюме факторов модели.</w:t>
      </w:r>
    </w:p>
    <w:p w14:paraId="67B13B8F" w14:textId="77777777" w:rsidR="00E678B2" w:rsidRPr="004962DD" w:rsidRDefault="00E678B2" w:rsidP="00E678B2">
      <w:pPr>
        <w:pStyle w:val="22"/>
      </w:pPr>
      <w:r w:rsidRPr="004962DD">
        <w:t>Подбор компараблов: выдача 5–10 сопоставимых объектов с указанием расстояния/времени до транспорта и ключевых атрибутов.</w:t>
      </w:r>
    </w:p>
    <w:p w14:paraId="1546D1C4" w14:textId="77777777" w:rsidR="00E678B2" w:rsidRPr="004962DD" w:rsidRDefault="00E678B2" w:rsidP="00E678B2">
      <w:pPr>
        <w:pStyle w:val="22"/>
      </w:pPr>
      <w:r w:rsidRPr="004962DD">
        <w:t>Отчёт пользователю: формирование краткого отчёта (PDF/HTML) с ценой, интервалом, объяснениями и списком компараблов.</w:t>
      </w:r>
    </w:p>
    <w:p w14:paraId="58EA067F" w14:textId="77777777" w:rsidR="00E678B2" w:rsidRPr="004962DD" w:rsidRDefault="00E678B2" w:rsidP="00E678B2">
      <w:pPr>
        <w:pStyle w:val="22"/>
      </w:pPr>
      <w:r w:rsidRPr="004962DD">
        <w:t>Локализация: интерфейс и отчёт на русском языке.</w:t>
      </w:r>
    </w:p>
    <w:p w14:paraId="25081C1E" w14:textId="77777777" w:rsidR="00E678B2" w:rsidRDefault="00E678B2" w:rsidP="00467B47">
      <w:pPr>
        <w:pStyle w:val="23"/>
      </w:pPr>
      <w:bookmarkStart w:id="29" w:name="_Toc223438163"/>
      <w:r>
        <w:t>Нефункциональные требования</w:t>
      </w:r>
      <w:bookmarkEnd w:id="29"/>
    </w:p>
    <w:p w14:paraId="432B668B" w14:textId="77777777" w:rsidR="00E678B2" w:rsidRDefault="00E678B2" w:rsidP="00E678B2">
      <w:pPr>
        <w:pStyle w:val="20"/>
      </w:pPr>
      <w:r>
        <w:t>в</w:t>
      </w:r>
      <w:r w:rsidRPr="00916593">
        <w:t xml:space="preserve">ремя формирования прогноза </w:t>
      </w:r>
      <w:r>
        <w:t>–</w:t>
      </w:r>
      <w:r w:rsidRPr="00916593">
        <w:t xml:space="preserve"> до 2 секунд при типовом запросе; генерация отчёта </w:t>
      </w:r>
      <w:r>
        <w:t>–</w:t>
      </w:r>
      <w:r w:rsidRPr="00916593">
        <w:t xml:space="preserve"> до 5 секунд</w:t>
      </w:r>
      <w:r w:rsidRPr="00E26663">
        <w:t>;</w:t>
      </w:r>
    </w:p>
    <w:p w14:paraId="7309AC73" w14:textId="77777777" w:rsidR="00E678B2" w:rsidRDefault="00E678B2" w:rsidP="00E678B2">
      <w:pPr>
        <w:pStyle w:val="20"/>
      </w:pPr>
      <w:r>
        <w:t>т</w:t>
      </w:r>
      <w:r w:rsidRPr="0032643D">
        <w:t>очность предсказания должна быть выше 60%</w:t>
      </w:r>
      <w:r>
        <w:t>;</w:t>
      </w:r>
    </w:p>
    <w:p w14:paraId="55299C55" w14:textId="77777777" w:rsidR="00E678B2" w:rsidRDefault="00E678B2" w:rsidP="00467B47">
      <w:pPr>
        <w:pStyle w:val="23"/>
      </w:pPr>
      <w:bookmarkStart w:id="30" w:name="_Toc223438164"/>
      <w:r>
        <w:lastRenderedPageBreak/>
        <w:t>Требования к аппаратно-программной платформе</w:t>
      </w:r>
      <w:bookmarkEnd w:id="30"/>
    </w:p>
    <w:p w14:paraId="385F39BA" w14:textId="77777777" w:rsidR="00E678B2" w:rsidRDefault="00E678B2" w:rsidP="00E678B2">
      <w:r>
        <w:t>Приведенные требования к аппаратной и программной части должны гарантировать корректную работу программного обеспечения.</w:t>
      </w:r>
    </w:p>
    <w:p w14:paraId="38366E09" w14:textId="77777777" w:rsidR="00E678B2" w:rsidRDefault="00E678B2" w:rsidP="00467B47">
      <w:pPr>
        <w:pStyle w:val="31"/>
      </w:pPr>
      <w:bookmarkStart w:id="31" w:name="_Toc223438165"/>
      <w:r>
        <w:t>Аппаратная часть</w:t>
      </w:r>
      <w:bookmarkEnd w:id="31"/>
    </w:p>
    <w:p w14:paraId="1B282477" w14:textId="77777777" w:rsidR="00E678B2" w:rsidRDefault="00E678B2" w:rsidP="00E678B2">
      <w:r>
        <w:t>Для запуска программного обеспечения и его корректной работы</w:t>
      </w:r>
      <w:r w:rsidRPr="0032643D">
        <w:t xml:space="preserve"> </w:t>
      </w:r>
      <w:r>
        <w:t>рекомендуется использовать позиции со следующими минимальными требованиями:</w:t>
      </w:r>
    </w:p>
    <w:p w14:paraId="6E0BB0DC" w14:textId="77777777" w:rsidR="00E678B2" w:rsidRDefault="00E678B2" w:rsidP="00E678B2">
      <w:pPr>
        <w:pStyle w:val="20"/>
      </w:pPr>
      <w:r>
        <w:t>с</w:t>
      </w:r>
      <w:r w:rsidRPr="0032643D">
        <w:t>ервер: 4 vCPU, 8 ГБ ОЗУ, SSD 100 ГБ; сетевое подключение 100 Мбит/с и выше</w:t>
      </w:r>
      <w:r>
        <w:t>;</w:t>
      </w:r>
    </w:p>
    <w:p w14:paraId="518CDAA3" w14:textId="77777777" w:rsidR="00E678B2" w:rsidRPr="0032643D" w:rsidRDefault="00E678B2" w:rsidP="00E678B2">
      <w:pPr>
        <w:pStyle w:val="20"/>
      </w:pPr>
      <w:r>
        <w:t>р</w:t>
      </w:r>
      <w:r w:rsidRPr="0032643D">
        <w:t>абочая станция администратора: 4 ядра CPU, 8 ГБ ОЗУ, SSD 128 ГБ.</w:t>
      </w:r>
    </w:p>
    <w:p w14:paraId="23AC7CA7" w14:textId="77777777" w:rsidR="00E678B2" w:rsidRDefault="00E678B2" w:rsidP="00467B47">
      <w:pPr>
        <w:pStyle w:val="31"/>
      </w:pPr>
      <w:bookmarkStart w:id="32" w:name="_Toc223438166"/>
      <w:r>
        <w:t>Программная часть</w:t>
      </w:r>
      <w:bookmarkEnd w:id="32"/>
    </w:p>
    <w:p w14:paraId="2B36D98D" w14:textId="77777777" w:rsidR="00E678B2" w:rsidRPr="00E061B4" w:rsidRDefault="00E678B2" w:rsidP="00A4144F">
      <w:pPr>
        <w:pStyle w:val="22"/>
        <w:numPr>
          <w:ilvl w:val="0"/>
          <w:numId w:val="58"/>
        </w:numPr>
        <w:ind w:left="1276" w:hanging="567"/>
      </w:pPr>
      <w:r>
        <w:t xml:space="preserve">Операционная система: </w:t>
      </w:r>
      <w:r w:rsidRPr="00F2566E">
        <w:rPr>
          <w:lang w:val="en-US"/>
        </w:rPr>
        <w:t>Windows</w:t>
      </w:r>
      <w:r w:rsidRPr="00E061B4">
        <w:t xml:space="preserve"> 10 </w:t>
      </w:r>
      <w:r>
        <w:t>и выше</w:t>
      </w:r>
      <w:r w:rsidRPr="00E061B4">
        <w:t>/</w:t>
      </w:r>
      <w:r w:rsidRPr="00F2566E">
        <w:rPr>
          <w:lang w:val="en-US"/>
        </w:rPr>
        <w:t>Linux</w:t>
      </w:r>
      <w:r w:rsidRPr="00E061B4">
        <w:t>.</w:t>
      </w:r>
    </w:p>
    <w:p w14:paraId="7244C99D" w14:textId="77777777" w:rsidR="00E678B2" w:rsidRPr="00E061B4" w:rsidRDefault="00E678B2" w:rsidP="00A4144F">
      <w:pPr>
        <w:pStyle w:val="22"/>
        <w:numPr>
          <w:ilvl w:val="0"/>
          <w:numId w:val="51"/>
        </w:numPr>
        <w:ind w:left="1276" w:hanging="567"/>
      </w:pPr>
      <w:r>
        <w:t xml:space="preserve">РСУБД: </w:t>
      </w:r>
      <w:r>
        <w:rPr>
          <w:lang w:val="en-US"/>
        </w:rPr>
        <w:t>PostgreSQL.</w:t>
      </w:r>
    </w:p>
    <w:p w14:paraId="53F7929B" w14:textId="77777777" w:rsidR="00E678B2" w:rsidRDefault="00E678B2" w:rsidP="00A4144F">
      <w:pPr>
        <w:pStyle w:val="22"/>
        <w:numPr>
          <w:ilvl w:val="0"/>
          <w:numId w:val="51"/>
        </w:numPr>
        <w:ind w:left="1276" w:hanging="567"/>
      </w:pPr>
      <w:r>
        <w:rPr>
          <w:lang w:val="en-US"/>
        </w:rPr>
        <w:t xml:space="preserve">Python 3.10 </w:t>
      </w:r>
      <w:r>
        <w:t>и выше.</w:t>
      </w:r>
    </w:p>
    <w:p w14:paraId="5BC026D7" w14:textId="77777777" w:rsidR="00E678B2" w:rsidRDefault="00E678B2" w:rsidP="00A4144F">
      <w:pPr>
        <w:pStyle w:val="22"/>
        <w:numPr>
          <w:ilvl w:val="0"/>
          <w:numId w:val="51"/>
        </w:numPr>
        <w:ind w:left="1276" w:hanging="567"/>
      </w:pPr>
      <w:r>
        <w:t>Компоненты веб-сервиса</w:t>
      </w:r>
    </w:p>
    <w:p w14:paraId="759EDA79" w14:textId="77777777" w:rsidR="00E678B2" w:rsidRDefault="00E678B2" w:rsidP="00A4144F">
      <w:pPr>
        <w:pStyle w:val="22"/>
        <w:numPr>
          <w:ilvl w:val="0"/>
          <w:numId w:val="51"/>
        </w:numPr>
        <w:ind w:left="1276" w:hanging="567"/>
      </w:pPr>
      <w:r>
        <w:t>Подсистемы: сервис карт и геокодирования; средство генерации отчётов; система журналирования и мониторинга.</w:t>
      </w:r>
    </w:p>
    <w:p w14:paraId="6A304206" w14:textId="77777777" w:rsidR="00E678B2" w:rsidRDefault="00E678B2" w:rsidP="00467B47">
      <w:pPr>
        <w:pStyle w:val="31"/>
      </w:pPr>
      <w:bookmarkStart w:id="33" w:name="_Toc223438167"/>
      <w:r>
        <w:t>Порядок контроля</w:t>
      </w:r>
      <w:bookmarkEnd w:id="33"/>
    </w:p>
    <w:p w14:paraId="5861D9F0" w14:textId="77777777" w:rsidR="00E678B2" w:rsidRPr="0032643D" w:rsidRDefault="00E678B2" w:rsidP="00E678B2">
      <w:r w:rsidRPr="0032643D">
        <w:t>В ходе разработки необходимо обеспечивать контроль работоспособности системы, фиксировать все обнаруженные неисправности и выполнять их устранение</w:t>
      </w:r>
      <w:r>
        <w:t>.</w:t>
      </w:r>
    </w:p>
    <w:p w14:paraId="3CF2AC65" w14:textId="77777777" w:rsidR="00E678B2" w:rsidRDefault="00E678B2" w:rsidP="00467B47">
      <w:pPr>
        <w:pStyle w:val="31"/>
      </w:pPr>
      <w:bookmarkStart w:id="34" w:name="_Toc223438168"/>
      <w:r>
        <w:lastRenderedPageBreak/>
        <w:t>Требования к программной документации</w:t>
      </w:r>
      <w:bookmarkEnd w:id="34"/>
    </w:p>
    <w:p w14:paraId="44CC8139" w14:textId="77777777" w:rsidR="00E678B2" w:rsidRDefault="00E678B2" w:rsidP="00E678B2">
      <w:r>
        <w:t>Состав документации:</w:t>
      </w:r>
    </w:p>
    <w:p w14:paraId="74863C13" w14:textId="77777777" w:rsidR="00E678B2" w:rsidRDefault="00E678B2" w:rsidP="00E678B2">
      <w:pPr>
        <w:pStyle w:val="20"/>
      </w:pPr>
      <w:r w:rsidRPr="00B71BE5">
        <w:t>руководство пользователя – содержит назначение системы, требования к программно-технической среде, описание основных вариантов использования (расчёт стоимости по адресу, проверка статуса сервиса), порядок работы с веб-интерфейсом, рекомендации по корректному</w:t>
      </w:r>
      <w:r>
        <w:t>;</w:t>
      </w:r>
    </w:p>
    <w:p w14:paraId="5CBB92F8" w14:textId="77777777" w:rsidR="00E678B2" w:rsidRDefault="00E678B2" w:rsidP="00E678B2">
      <w:pPr>
        <w:pStyle w:val="20"/>
      </w:pPr>
      <w:r w:rsidRPr="00B71BE5">
        <w:t>пояснительную записку – описание предметной области и постановки задачи, технического задания, архитектуры и процессов системы, методов подготовки данных и моделирования, результатов тестирования и расчёта надёжности</w:t>
      </w:r>
      <w:r>
        <w:t>;</w:t>
      </w:r>
    </w:p>
    <w:p w14:paraId="23022DDB" w14:textId="77777777" w:rsidR="00E678B2" w:rsidRPr="0032643D" w:rsidRDefault="00E678B2" w:rsidP="00E678B2">
      <w:pPr>
        <w:pStyle w:val="20"/>
      </w:pPr>
      <w:r w:rsidRPr="00B71BE5">
        <w:t>спецификацию API (машиночитаемую Swagger/OpenAPI-спецификацию) – перечень REST-эндпоинтов, структур запросов и ответов, кодов ошибок и используемых форматов</w:t>
      </w:r>
      <w:r>
        <w:t>.</w:t>
      </w:r>
    </w:p>
    <w:p w14:paraId="25A5E468" w14:textId="77777777" w:rsidR="00E678B2" w:rsidRDefault="00E678B2" w:rsidP="00467B47">
      <w:pPr>
        <w:pStyle w:val="31"/>
      </w:pPr>
      <w:bookmarkStart w:id="35" w:name="_Toc223438169"/>
      <w:r>
        <w:t>Стадии и этапы разработки</w:t>
      </w:r>
      <w:bookmarkEnd w:id="35"/>
    </w:p>
    <w:p w14:paraId="683825F2" w14:textId="01E8A496" w:rsidR="00E678B2" w:rsidRDefault="00E678B2" w:rsidP="00E678B2">
      <w:r w:rsidRPr="0032643D">
        <w:t>Согласно ГОСТ Р ИСО/МЭК 12207–2010</w:t>
      </w:r>
      <w:r w:rsidRPr="00AA68D0">
        <w:t xml:space="preserve"> [</w:t>
      </w:r>
      <w:r w:rsidR="009C713C">
        <w:fldChar w:fldCharType="begin"/>
      </w:r>
      <w:r w:rsidR="009C713C">
        <w:instrText xml:space="preserve"> REF _Ref223940648 \r \h </w:instrText>
      </w:r>
      <w:r w:rsidR="009C713C">
        <w:fldChar w:fldCharType="separate"/>
      </w:r>
      <w:r w:rsidR="009C713C">
        <w:t>7</w:t>
      </w:r>
      <w:r w:rsidR="009C713C">
        <w:fldChar w:fldCharType="end"/>
      </w:r>
      <w:r w:rsidRPr="00AA68D0">
        <w:t>]</w:t>
      </w:r>
      <w:r w:rsidRPr="0032643D">
        <w:t xml:space="preserve"> и ГОСТ 34.602-</w:t>
      </w:r>
      <w:r>
        <w:t xml:space="preserve">2020 </w:t>
      </w:r>
      <w:r w:rsidRPr="00AA68D0">
        <w:t>[</w:t>
      </w:r>
      <w:r w:rsidR="009C713C">
        <w:fldChar w:fldCharType="begin"/>
      </w:r>
      <w:r w:rsidR="009C713C">
        <w:instrText xml:space="preserve"> REF _Ref223940620 \r \h </w:instrText>
      </w:r>
      <w:r w:rsidR="009C713C">
        <w:fldChar w:fldCharType="separate"/>
      </w:r>
      <w:r w:rsidR="009C713C">
        <w:t>6</w:t>
      </w:r>
      <w:r w:rsidR="009C713C">
        <w:fldChar w:fldCharType="end"/>
      </w:r>
      <w:r w:rsidRPr="00AA68D0">
        <w:t>]</w:t>
      </w:r>
      <w:r w:rsidRPr="0032643D">
        <w:t xml:space="preserve"> выделяются стадии:</w:t>
      </w:r>
    </w:p>
    <w:p w14:paraId="4D14AFA5" w14:textId="77777777" w:rsidR="00E678B2" w:rsidRPr="004962DD" w:rsidRDefault="00E678B2" w:rsidP="00A4144F">
      <w:pPr>
        <w:pStyle w:val="22"/>
        <w:numPr>
          <w:ilvl w:val="0"/>
          <w:numId w:val="59"/>
        </w:numPr>
        <w:ind w:left="1276" w:hanging="567"/>
      </w:pPr>
      <w:r w:rsidRPr="004962DD">
        <w:t>Техническое задание: подготовка и утверждение ТЗ.</w:t>
      </w:r>
    </w:p>
    <w:p w14:paraId="2DA33B03" w14:textId="77777777" w:rsidR="00E678B2" w:rsidRPr="004962DD" w:rsidRDefault="00E678B2" w:rsidP="00E678B2">
      <w:pPr>
        <w:pStyle w:val="22"/>
      </w:pPr>
      <w:r w:rsidRPr="004962DD">
        <w:t>Эскизный/технический проект: архитектура, модели данных/признаков, проект интерфейса.</w:t>
      </w:r>
    </w:p>
    <w:p w14:paraId="6A1BB568" w14:textId="77777777" w:rsidR="00E678B2" w:rsidRPr="004962DD" w:rsidRDefault="00E678B2" w:rsidP="00E678B2">
      <w:pPr>
        <w:pStyle w:val="22"/>
      </w:pPr>
      <w:r w:rsidRPr="004962DD">
        <w:t>Рабочий проект (реализация): разработка модулей, интеграция, наполнение данными, обучение моделей.</w:t>
      </w:r>
    </w:p>
    <w:p w14:paraId="440B5662" w14:textId="77777777" w:rsidR="00E678B2" w:rsidRDefault="00E678B2" w:rsidP="00E678B2">
      <w:pPr>
        <w:pStyle w:val="22"/>
      </w:pPr>
      <w:r w:rsidRPr="004962DD">
        <w:t>Внедрение и испытания: тестирование, калибровка, приёмка, подготовка документации.</w:t>
      </w:r>
    </w:p>
    <w:p w14:paraId="01FDD442" w14:textId="77777777" w:rsidR="00E678B2" w:rsidRDefault="00E678B2" w:rsidP="00E678B2">
      <w:r>
        <w:t>Этап подготовительных работ включает анализ предметной области и существующих аналогов, формирование требований и рисков, а также подготовку и утверждение технического задания.</w:t>
      </w:r>
    </w:p>
    <w:p w14:paraId="01C4959D" w14:textId="77777777" w:rsidR="00E678B2" w:rsidRDefault="00E678B2" w:rsidP="00E678B2">
      <w:r>
        <w:lastRenderedPageBreak/>
        <w:t>Этап работы с данными предусматривает сбор, очистку и геокодирование информации, построение геопризнаков и проведение контроля качества полученных данных.</w:t>
      </w:r>
    </w:p>
    <w:p w14:paraId="6DAC4CE6" w14:textId="77777777" w:rsidR="00E678B2" w:rsidRDefault="00E678B2" w:rsidP="00E678B2">
      <w:r>
        <w:t>Этап моделирования охватывает выбор базовой и целевой моделей, настройку пространственно-временной валидации, обучение моделей, оценку неопределённости прогнозов и интерпретацию вкладов признаков.</w:t>
      </w:r>
    </w:p>
    <w:p w14:paraId="060F127B" w14:textId="77777777" w:rsidR="00E678B2" w:rsidRDefault="00E678B2" w:rsidP="00E678B2">
      <w:r>
        <w:t>Этап разработки прикладных модулей направлена на реализацию функций подбора сопоставимых объектов, автоматическую генерацию отчётов, а также разработку средств картографической визуализации.</w:t>
      </w:r>
    </w:p>
    <w:p w14:paraId="0B44BF7F" w14:textId="77777777" w:rsidR="00E678B2" w:rsidRDefault="00E678B2" w:rsidP="00E678B2">
      <w:r>
        <w:t>Этап интеграции и развертывания включает создание и настройку серверной части, реализацию систем логирования и мониторинга, а также обеспечение мер информационной безопасности.</w:t>
      </w:r>
    </w:p>
    <w:p w14:paraId="67731133" w14:textId="77777777" w:rsidR="00E678B2" w:rsidRDefault="00E678B2" w:rsidP="00E678B2">
      <w:r>
        <w:t>Заключительный этап испытаний и приёмки предусматривает проведение функциональных, нефункциональных и пользовательских тестов, подготовку отчёта о соответствии системы техническому заданию и оформление итоговой документации.</w:t>
      </w:r>
    </w:p>
    <w:p w14:paraId="164C71CF" w14:textId="77777777" w:rsidR="00E678B2" w:rsidRDefault="00E678B2" w:rsidP="004D722F">
      <w:pPr>
        <w:ind w:firstLine="0"/>
        <w:rPr>
          <w:rFonts w:eastAsiaTheme="majorEastAsia" w:cs="Times New Roman"/>
          <w:sz w:val="32"/>
          <w:szCs w:val="32"/>
          <w:shd w:val="clear" w:color="auto" w:fill="FFFFFF"/>
        </w:rPr>
      </w:pPr>
    </w:p>
    <w:p w14:paraId="4EBB012E" w14:textId="0C94119C" w:rsidR="000E2DD8" w:rsidRDefault="006C58E0" w:rsidP="000E2DD8">
      <w:pPr>
        <w:pStyle w:val="1a"/>
        <w:rPr>
          <w:lang w:bidi="ru-RU"/>
        </w:rPr>
      </w:pPr>
      <w:bookmarkStart w:id="36" w:name="_Toc212455508"/>
      <w:bookmarkStart w:id="37" w:name="_Toc223438170"/>
      <w:r>
        <w:rPr>
          <w:lang w:bidi="ru-RU"/>
        </w:rPr>
        <w:lastRenderedPageBreak/>
        <w:t>ЗАКЛЮЧЕНИЕ</w:t>
      </w:r>
      <w:bookmarkEnd w:id="36"/>
      <w:bookmarkEnd w:id="37"/>
    </w:p>
    <w:p w14:paraId="7E1B8D03" w14:textId="27744F03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Целью данной проектной практики являлись изучение предметной области интеллектуального анализа недвижимости, анализ существующих подходов к оценке арендной стоимости квартир, а также формирование технического задания на разработку системы.</w:t>
      </w:r>
    </w:p>
    <w:p w14:paraId="01FDB4FD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В ходе проектной практики были решены следующие задачи:</w:t>
      </w:r>
    </w:p>
    <w:p w14:paraId="7D14FBFD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выполнен анализ предметной области, связанной с оценкой рыночной ставки аренды жилой недвижимости;</w:t>
      </w:r>
    </w:p>
    <w:p w14:paraId="29140DF4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рассмотрены существующие отечественные и зарубежные подходы и сервисы, применяемые для оценки стоимости объектов недвижимости;</w:t>
      </w:r>
    </w:p>
    <w:p w14:paraId="0168098F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выявлены основные ограничения существующих решений, включая недостаточную прозрачность моделей, отсутствие оценки неопределённости и ограниченные возможности интерпретации результатов;</w:t>
      </w:r>
    </w:p>
    <w:p w14:paraId="0F43641B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сформулированы цель и задачи дальнейшей работы;</w:t>
      </w:r>
    </w:p>
    <w:p w14:paraId="27641948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определены основные требования к разрабатываемой системе;</w:t>
      </w:r>
    </w:p>
    <w:p w14:paraId="6DD5E997" w14:textId="3407E88D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подготовлено и оформлено техническое задание, включающее назначение системы, функциональные и нефункциональные требования, требования к программной документации, а также стадии и этапы разработки.</w:t>
      </w:r>
    </w:p>
    <w:p w14:paraId="3EF14106" w14:textId="0DD92189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Теоретическая значимость проектной практики заключается в систематизации сведений о современных подходах к анализу рынка недвижимости и методах прогнозирования стоимости аренды, а также в обосновании требований к интеллектуальной системе анализа недвижимости. В ходе работы были уточнены ключевые характеристики предметной области, существенные факторы оценки объектов и основные методические подходы, которые могут быть использованы при дальнейшем проектировании системы.</w:t>
      </w:r>
    </w:p>
    <w:p w14:paraId="033160C2" w14:textId="5DE8364C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 xml:space="preserve">Практическая значимость проектной практики состоит в том, что по её результатам подготовлена аналитическая и организационная основа для последующей разработки программного решения. Сформированное </w:t>
      </w:r>
      <w:r>
        <w:rPr>
          <w:lang w:eastAsia="ru-RU" w:bidi="ru-RU"/>
        </w:rPr>
        <w:lastRenderedPageBreak/>
        <w:t>техническое задание может быть использовано как база для дальнейшего проектирования, реализации и оценки интеллектуальной системы анализа недвижимости.</w:t>
      </w:r>
    </w:p>
    <w:p w14:paraId="0C94E2DB" w14:textId="3077DDEC" w:rsidR="00A168B5" w:rsidRPr="00A168B5" w:rsidRDefault="000E2DD8" w:rsidP="000E2DD8">
      <w:pPr>
        <w:rPr>
          <w:lang w:eastAsia="ru-RU" w:bidi="ru-RU"/>
        </w:rPr>
      </w:pPr>
      <w:r>
        <w:rPr>
          <w:lang w:eastAsia="ru-RU" w:bidi="ru-RU"/>
        </w:rPr>
        <w:t>Таким образом, в рамках проектной практики были выполнены изучение предметной области, анализ существующих решений и подготовка технического задания, что создало основу для последующей разработки системы.</w:t>
      </w:r>
    </w:p>
    <w:p w14:paraId="14A6A28B" w14:textId="1681BA0D" w:rsidR="00934803" w:rsidRPr="00934803" w:rsidRDefault="002E40AF" w:rsidP="00067DF4">
      <w:pPr>
        <w:pStyle w:val="1a"/>
      </w:pPr>
      <w:bookmarkStart w:id="38" w:name="_Toc223438171"/>
      <w:r>
        <w:lastRenderedPageBreak/>
        <w:t>С</w:t>
      </w:r>
      <w:bookmarkStart w:id="39" w:name="_Toc212455509"/>
      <w:r>
        <w:t>ПИСОК ИСПОЛЬЗОВАННЫХ ИСТОЧНИКОВ</w:t>
      </w:r>
      <w:bookmarkEnd w:id="38"/>
      <w:bookmarkEnd w:id="39"/>
    </w:p>
    <w:p w14:paraId="699C6B6A" w14:textId="4B6DFD36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0" w:name="_Ref216186098"/>
      <w:r w:rsidRPr="009C713C">
        <w:rPr>
          <w:b/>
          <w:bCs/>
          <w:lang w:bidi="ru-RU"/>
        </w:rPr>
        <w:t>Банк России.</w:t>
      </w:r>
      <w:r w:rsidRPr="00B111F2">
        <w:rPr>
          <w:lang w:bidi="ru-RU"/>
        </w:rPr>
        <w:t xml:space="preserve"> Ипотечное жилищное кредитование. Показатели рынка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12" w:tgtFrame="_new" w:history="1">
        <w:r w:rsidRPr="00B111F2">
          <w:rPr>
            <w:rStyle w:val="ae"/>
            <w:lang w:bidi="ru-RU"/>
          </w:rPr>
          <w:t>https://www.cbr.ru/statistics/bank_sector/mortgage/Indicator_mortgage/0825/</w:t>
        </w:r>
      </w:hyperlink>
      <w:r w:rsidRPr="00B111F2">
        <w:rPr>
          <w:lang w:bidi="ru-RU"/>
        </w:rPr>
        <w:t xml:space="preserve"> (дата обращения: 09.12.2025).</w:t>
      </w:r>
      <w:bookmarkEnd w:id="40"/>
    </w:p>
    <w:p w14:paraId="30D1A636" w14:textId="60508C81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1" w:name="_Ref216187058"/>
      <w:r w:rsidRPr="009C713C">
        <w:rPr>
          <w:b/>
          <w:bCs/>
          <w:lang w:bidi="ru-RU"/>
        </w:rPr>
        <w:t>ДОМ.РФ.</w:t>
      </w:r>
      <w:r w:rsidRPr="00B111F2">
        <w:rPr>
          <w:lang w:bidi="ru-RU"/>
        </w:rPr>
        <w:t xml:space="preserve"> Предложение арендного жилья в России не успевает за растущим спросом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w:tgtFrame="_new" w:history="1">
        <w:r w:rsidRPr="00B111F2">
          <w:rPr>
            <w:rStyle w:val="ae"/>
            <w:lang w:bidi="ru-RU"/>
          </w:rPr>
          <w:t>https://аренда.дом.рф/news/dom-rf-predlozhenie-arendnogo-zhilya-v-rossii-ne-uspevaet-za-rastushchim-sprosom/</w:t>
        </w:r>
      </w:hyperlink>
      <w:r w:rsidRPr="00B111F2">
        <w:rPr>
          <w:lang w:bidi="ru-RU"/>
        </w:rPr>
        <w:t xml:space="preserve"> (дата обращения: 09.12.2025).</w:t>
      </w:r>
      <w:bookmarkEnd w:id="41"/>
    </w:p>
    <w:p w14:paraId="75E24440" w14:textId="65C75A92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2" w:name="_Ref216187131"/>
      <w:r w:rsidRPr="009C713C">
        <w:rPr>
          <w:b/>
          <w:bCs/>
          <w:lang w:bidi="ru-RU"/>
        </w:rPr>
        <w:t>Яндекс Недвижимость.</w:t>
      </w:r>
      <w:r w:rsidRPr="00B111F2">
        <w:rPr>
          <w:lang w:bidi="ru-RU"/>
        </w:rPr>
        <w:t xml:space="preserve"> Аренда квартир в Москве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13" w:tgtFrame="_new" w:history="1">
        <w:r w:rsidRPr="00B111F2">
          <w:rPr>
            <w:rStyle w:val="ae"/>
            <w:lang w:bidi="ru-RU"/>
          </w:rPr>
          <w:t>https://realty.yandex.ru/moskva/</w:t>
        </w:r>
      </w:hyperlink>
      <w:r w:rsidRPr="00B111F2">
        <w:rPr>
          <w:lang w:bidi="ru-RU"/>
        </w:rPr>
        <w:t xml:space="preserve"> (дата обращения: 09.12.2025).</w:t>
      </w:r>
      <w:bookmarkEnd w:id="42"/>
    </w:p>
    <w:p w14:paraId="046134E7" w14:textId="28076D2E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3" w:name="_Ref216187133"/>
      <w:r w:rsidRPr="009C713C">
        <w:rPr>
          <w:b/>
          <w:bCs/>
          <w:lang w:bidi="ru-RU"/>
        </w:rPr>
        <w:t>ЦИАН.</w:t>
      </w:r>
      <w:r w:rsidRPr="00B111F2">
        <w:rPr>
          <w:lang w:bidi="ru-RU"/>
        </w:rPr>
        <w:t xml:space="preserve"> Аналитика рынка недвижимости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14" w:history="1">
        <w:r w:rsidRPr="00B111F2">
          <w:rPr>
            <w:rStyle w:val="ae"/>
            <w:lang w:bidi="ru-RU"/>
          </w:rPr>
          <w:t>https://www.cian.ru/analitika-nedvizhimosti/</w:t>
        </w:r>
      </w:hyperlink>
      <w:r>
        <w:rPr>
          <w:lang w:bidi="ru-RU"/>
        </w:rPr>
        <w:t xml:space="preserve"> </w:t>
      </w:r>
      <w:r w:rsidRPr="00B111F2">
        <w:rPr>
          <w:lang w:bidi="ru-RU"/>
        </w:rPr>
        <w:t>(дата обращения: 09.12.2025).</w:t>
      </w:r>
      <w:bookmarkEnd w:id="43"/>
    </w:p>
    <w:p w14:paraId="203739E4" w14:textId="41B8D147" w:rsid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4" w:name="_Ref216187136"/>
      <w:r w:rsidRPr="009C713C">
        <w:rPr>
          <w:b/>
          <w:bCs/>
          <w:lang w:bidi="ru-RU"/>
        </w:rPr>
        <w:t>Авито Недвижимость.</w:t>
      </w:r>
      <w:r w:rsidRPr="00B111F2">
        <w:rPr>
          <w:lang w:bidi="ru-RU"/>
        </w:rPr>
        <w:t xml:space="preserve"> Раздел «Квартиры в аренду»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15" w:history="1">
        <w:r w:rsidRPr="00B111F2">
          <w:rPr>
            <w:rStyle w:val="ae"/>
            <w:lang w:bidi="ru-RU"/>
          </w:rPr>
          <w:t>https://www.avito.ru/rossiya/kvartiry/sdam</w:t>
        </w:r>
      </w:hyperlink>
      <w:r>
        <w:rPr>
          <w:lang w:bidi="ru-RU"/>
        </w:rPr>
        <w:t xml:space="preserve"> </w:t>
      </w:r>
      <w:r w:rsidRPr="00B111F2">
        <w:rPr>
          <w:lang w:bidi="ru-RU"/>
        </w:rPr>
        <w:t>(дата обращения: 09.12.2025).</w:t>
      </w:r>
      <w:bookmarkEnd w:id="44"/>
    </w:p>
    <w:p w14:paraId="148AB41A" w14:textId="77777777" w:rsidR="009C713C" w:rsidRDefault="009C713C" w:rsidP="009C713C">
      <w:pPr>
        <w:pStyle w:val="a"/>
        <w:numPr>
          <w:ilvl w:val="0"/>
          <w:numId w:val="55"/>
        </w:numPr>
        <w:rPr>
          <w:lang w:bidi="ru-RU"/>
        </w:rPr>
      </w:pPr>
      <w:bookmarkStart w:id="45" w:name="_Ref223940620"/>
      <w:r>
        <w:rPr>
          <w:lang w:bidi="ru-RU"/>
        </w:rPr>
        <w:t xml:space="preserve">ГОСТ 34.602–2020. Информационная технология. Комплекс стандартов на автоматизированные системы. Техническое задание на создание (модернизацию) автоматизированной системы [Электронный ресурс]. – URL: </w:t>
      </w:r>
      <w:r>
        <w:rPr>
          <w:lang w:bidi="ru-RU"/>
        </w:rPr>
        <w:lastRenderedPageBreak/>
        <w:t>https://docs.cntd.ru/document/1200172749 (дата обращения: 09.12.2025).</w:t>
      </w:r>
      <w:bookmarkEnd w:id="45"/>
    </w:p>
    <w:p w14:paraId="6A4157BF" w14:textId="7DC4C96B" w:rsidR="009C713C" w:rsidRPr="00B111F2" w:rsidRDefault="009C713C" w:rsidP="009C713C">
      <w:pPr>
        <w:pStyle w:val="a"/>
        <w:numPr>
          <w:ilvl w:val="0"/>
          <w:numId w:val="55"/>
        </w:numPr>
        <w:rPr>
          <w:lang w:bidi="ru-RU"/>
        </w:rPr>
      </w:pPr>
      <w:bookmarkStart w:id="46" w:name="_Ref223940648"/>
      <w:r>
        <w:rPr>
          <w:lang w:bidi="ru-RU"/>
        </w:rPr>
        <w:t>ГОСТ Р ИСО/МЭК 12207–2010. Системная и программная инженерия. Процессы жизненного цикла программных средств [Электронный ресурс]. – URL: https://docs.cntd.ru/document/1200082859 (дата обращения: 09.12.2025).</w:t>
      </w:r>
      <w:bookmarkEnd w:id="46"/>
    </w:p>
    <w:p w14:paraId="01B4AD9C" w14:textId="3D765025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7" w:name="_Ref216187217"/>
      <w:r w:rsidRPr="009C713C">
        <w:rPr>
          <w:b/>
          <w:bCs/>
          <w:lang w:bidi="ru-RU"/>
        </w:rPr>
        <w:t>Баскина А. Е.</w:t>
      </w:r>
      <w:r w:rsidRPr="00B111F2">
        <w:rPr>
          <w:lang w:bidi="ru-RU"/>
        </w:rPr>
        <w:t xml:space="preserve"> Современные методы оценки стоимости объектов недвижимости на российском рынке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16" w:history="1">
        <w:r w:rsidRPr="00B111F2">
          <w:rPr>
            <w:rStyle w:val="ae"/>
            <w:lang w:bidi="ru-RU"/>
          </w:rPr>
          <w:t>https://kldjournal.ru/jour/article/view/2392</w:t>
        </w:r>
      </w:hyperlink>
      <w:r>
        <w:rPr>
          <w:lang w:bidi="ru-RU"/>
        </w:rPr>
        <w:t xml:space="preserve"> </w:t>
      </w:r>
      <w:r w:rsidRPr="00B111F2">
        <w:rPr>
          <w:lang w:bidi="ru-RU"/>
        </w:rPr>
        <w:t>(дата обращения: 09.12.2025).</w:t>
      </w:r>
      <w:bookmarkEnd w:id="47"/>
    </w:p>
    <w:p w14:paraId="0B74DB9E" w14:textId="07DDAAC8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8" w:name="_Ref216187231"/>
      <w:r w:rsidRPr="009C713C">
        <w:rPr>
          <w:b/>
          <w:bCs/>
          <w:lang w:bidi="ru-RU"/>
        </w:rPr>
        <w:t>Астраханцева Е. Н., Пожидаева Н. А.</w:t>
      </w:r>
      <w:r w:rsidRPr="00B111F2">
        <w:rPr>
          <w:lang w:bidi="ru-RU"/>
        </w:rPr>
        <w:t xml:space="preserve"> Применение методов машинного обучения в оценке коммерческой недвижимости [Электронный ресурс].</w:t>
      </w:r>
      <w:r>
        <w:rPr>
          <w:lang w:bidi="ru-RU"/>
        </w:rPr>
        <w:t xml:space="preserve"> –</w:t>
      </w:r>
      <w:r w:rsidRPr="00B111F2">
        <w:rPr>
          <w:lang w:bidi="ru-RU"/>
        </w:rPr>
        <w:t xml:space="preserve"> URL: </w:t>
      </w:r>
      <w:hyperlink r:id="rId17" w:history="1">
        <w:r w:rsidRPr="00B111F2">
          <w:rPr>
            <w:rStyle w:val="ae"/>
            <w:lang w:bidi="ru-RU"/>
          </w:rPr>
          <w:t>https://cyberleninka.ru/article/n/primenenie-metodov-mashinnogo-obucheniya-v-otsenke-kommercheskoy-nedvizhimosti</w:t>
        </w:r>
      </w:hyperlink>
      <w:r>
        <w:rPr>
          <w:lang w:bidi="ru-RU"/>
        </w:rPr>
        <w:t xml:space="preserve"> </w:t>
      </w:r>
      <w:r w:rsidRPr="00B111F2">
        <w:rPr>
          <w:lang w:bidi="ru-RU"/>
        </w:rPr>
        <w:t>(дата обращения: 09.12.2025).</w:t>
      </w:r>
      <w:bookmarkEnd w:id="48"/>
    </w:p>
    <w:p w14:paraId="1D19FABE" w14:textId="5ABBAC06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9" w:name="_Ref216187235"/>
      <w:r w:rsidRPr="009C713C">
        <w:rPr>
          <w:b/>
          <w:bCs/>
          <w:lang w:bidi="ru-RU"/>
        </w:rPr>
        <w:t>Родионов А. В.</w:t>
      </w:r>
      <w:r w:rsidRPr="00B111F2">
        <w:rPr>
          <w:lang w:bidi="ru-RU"/>
        </w:rPr>
        <w:t xml:space="preserve"> Методы машинного обучения в исследовании рынка жилой недвижимости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18" w:tgtFrame="_new" w:history="1">
        <w:r w:rsidRPr="00B111F2">
          <w:rPr>
            <w:rStyle w:val="ae"/>
            <w:lang w:bidi="ru-RU"/>
          </w:rPr>
          <w:t>https://cyberleninka.ru/article/n/metody-mashinnogo-obucheniya-v-issledovanii-rynka-zhiloy-nedvizhimosti</w:t>
        </w:r>
      </w:hyperlink>
      <w:r w:rsidRPr="00B111F2">
        <w:rPr>
          <w:lang w:bidi="ru-RU"/>
        </w:rPr>
        <w:t xml:space="preserve"> (дата обращения: 09.12.2025).</w:t>
      </w:r>
      <w:bookmarkEnd w:id="49"/>
    </w:p>
    <w:p w14:paraId="08B51A4B" w14:textId="374E5446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50" w:name="_Ref216187242"/>
      <w:r w:rsidRPr="009C713C">
        <w:rPr>
          <w:b/>
          <w:bCs/>
          <w:lang w:bidi="ru-RU"/>
        </w:rPr>
        <w:t>Лейфер И. Д.</w:t>
      </w:r>
      <w:r w:rsidRPr="00B111F2">
        <w:rPr>
          <w:lang w:bidi="ru-RU"/>
        </w:rPr>
        <w:t xml:space="preserve"> Модели массовой оценки недвижимости с использованием методов машинного обучения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19" w:history="1">
        <w:r w:rsidRPr="00B111F2">
          <w:rPr>
            <w:rStyle w:val="ae"/>
            <w:lang w:bidi="ru-RU"/>
          </w:rPr>
          <w:t>https://cyberleninka.ru/article/n/modeli-massovoy-otsenki-nedvizhimosti-s-ispolzovaniem-metodov-mashinnogo-obucheniya</w:t>
        </w:r>
      </w:hyperlink>
      <w:r>
        <w:rPr>
          <w:lang w:bidi="ru-RU"/>
        </w:rPr>
        <w:t xml:space="preserve"> </w:t>
      </w:r>
      <w:r w:rsidRPr="00B111F2">
        <w:rPr>
          <w:lang w:bidi="ru-RU"/>
        </w:rPr>
        <w:t>(дата обращения: 09.12.2025).</w:t>
      </w:r>
      <w:bookmarkEnd w:id="50"/>
    </w:p>
    <w:p w14:paraId="26BE5A38" w14:textId="44E7C3B1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1" w:name="_Ref216187293"/>
      <w:r w:rsidRPr="009C713C">
        <w:rPr>
          <w:b/>
          <w:bCs/>
          <w:lang w:val="en-US" w:bidi="ru-RU"/>
        </w:rPr>
        <w:t>Roberts D. R. et al.</w:t>
      </w:r>
      <w:r w:rsidRPr="009C713C">
        <w:rPr>
          <w:lang w:val="en-US" w:bidi="ru-RU"/>
        </w:rPr>
        <w:t xml:space="preserve"> Cross-validation strategies for data with temporal, spatial, hierarchical, or phylogenetic structure [Электронный ресурс]. – Ecography, 2017. – URL: </w:t>
      </w:r>
      <w:hyperlink r:id="rId20" w:tgtFrame="_new" w:history="1">
        <w:r w:rsidRPr="009C713C">
          <w:rPr>
            <w:rStyle w:val="ae"/>
            <w:lang w:val="en-US" w:bidi="ru-RU"/>
          </w:rPr>
          <w:t>https://onlinelibrary.wiley.com/doi/10.1111/ecog.02881</w:t>
        </w:r>
      </w:hyperlink>
      <w:r w:rsidRPr="009C713C">
        <w:rPr>
          <w:lang w:val="en-US" w:bidi="ru-RU"/>
        </w:rPr>
        <w:t xml:space="preserve"> (дата обращения: 09.12.2025).</w:t>
      </w:r>
      <w:bookmarkEnd w:id="51"/>
    </w:p>
    <w:p w14:paraId="6F97E38E" w14:textId="038666A2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2" w:name="_Ref216187298"/>
      <w:r w:rsidRPr="009C713C">
        <w:rPr>
          <w:b/>
          <w:bCs/>
          <w:lang w:val="en-US" w:bidi="ru-RU"/>
        </w:rPr>
        <w:t>Valavi R. et al.</w:t>
      </w:r>
      <w:r w:rsidRPr="009C713C">
        <w:rPr>
          <w:lang w:val="en-US" w:bidi="ru-RU"/>
        </w:rPr>
        <w:t xml:space="preserve"> Block cross-validation for spatially structured data [Электронный ресурс]. – Methods in Ecology and Evolution, 2019. – URL: </w:t>
      </w:r>
      <w:hyperlink r:id="rId21" w:tgtFrame="_new" w:history="1">
        <w:r w:rsidRPr="009C713C">
          <w:rPr>
            <w:rStyle w:val="ae"/>
            <w:lang w:val="en-US" w:bidi="ru-RU"/>
          </w:rPr>
          <w:t>https://besjournals.onlinelibrary.wiley.com/doi/full/10.1111/2041-210X.13107</w:t>
        </w:r>
      </w:hyperlink>
      <w:r w:rsidRPr="009C713C">
        <w:rPr>
          <w:lang w:val="en-US" w:bidi="ru-RU"/>
        </w:rPr>
        <w:t xml:space="preserve"> (дата обращения: 09.12.2025).</w:t>
      </w:r>
      <w:bookmarkEnd w:id="52"/>
    </w:p>
    <w:p w14:paraId="3101B28A" w14:textId="43CEBCA7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3" w:name="_Ref216187503"/>
      <w:r w:rsidRPr="009C713C">
        <w:rPr>
          <w:b/>
          <w:bCs/>
          <w:lang w:val="en-US" w:bidi="ru-RU"/>
        </w:rPr>
        <w:t>Angelopoulos A. N., Bates S.</w:t>
      </w:r>
      <w:r w:rsidRPr="009C713C">
        <w:rPr>
          <w:lang w:val="en-US" w:bidi="ru-RU"/>
        </w:rPr>
        <w:t xml:space="preserve"> </w:t>
      </w:r>
      <w:proofErr w:type="gramStart"/>
      <w:r w:rsidRPr="009C713C">
        <w:rPr>
          <w:lang w:val="en-US" w:bidi="ru-RU"/>
        </w:rPr>
        <w:t>A</w:t>
      </w:r>
      <w:proofErr w:type="gramEnd"/>
      <w:r w:rsidRPr="009C713C">
        <w:rPr>
          <w:lang w:val="en-US" w:bidi="ru-RU"/>
        </w:rPr>
        <w:t xml:space="preserve"> Gentle Introduction to Conformal Prediction and Distribution-Free Uncertainty Quantification [Электронный ресурс]. – 2021. – URL: </w:t>
      </w:r>
      <w:hyperlink r:id="rId22" w:history="1">
        <w:r w:rsidRPr="009C713C">
          <w:rPr>
            <w:rStyle w:val="ae"/>
            <w:lang w:val="en-US" w:bidi="ru-RU"/>
          </w:rPr>
          <w:t>https://arxiv.org/abs/2107.07511</w:t>
        </w:r>
      </w:hyperlink>
      <w:r w:rsidRPr="009C713C">
        <w:rPr>
          <w:lang w:val="en-US" w:bidi="ru-RU"/>
        </w:rPr>
        <w:t xml:space="preserve"> (дата обращения: 09.12.2025).</w:t>
      </w:r>
      <w:bookmarkEnd w:id="53"/>
    </w:p>
    <w:p w14:paraId="292B223D" w14:textId="35F2C27C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4" w:name="_Ref216187507"/>
      <w:r w:rsidRPr="009C713C">
        <w:rPr>
          <w:b/>
          <w:bCs/>
          <w:lang w:val="en-US" w:bidi="ru-RU"/>
        </w:rPr>
        <w:t>Dijck G.</w:t>
      </w:r>
      <w:r w:rsidRPr="009C713C">
        <w:rPr>
          <w:lang w:val="en-US" w:bidi="ru-RU"/>
        </w:rPr>
        <w:t xml:space="preserve"> An Introduction to Conformal Prediction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23" w:history="1">
        <w:r w:rsidR="000C6258" w:rsidRPr="009C713C">
          <w:rPr>
            <w:rStyle w:val="ae"/>
            <w:lang w:val="en-US" w:bidi="ru-RU"/>
          </w:rPr>
          <w:t>https://gdijcks.github.io/posts/conformal-intro/</w:t>
        </w:r>
      </w:hyperlink>
      <w:r w:rsidR="000C6258" w:rsidRPr="009C713C">
        <w:rPr>
          <w:lang w:val="en-US" w:bidi="ru-RU"/>
        </w:rPr>
        <w:t xml:space="preserve"> </w:t>
      </w:r>
      <w:r w:rsidRPr="009C713C">
        <w:rPr>
          <w:lang w:val="en-US" w:bidi="ru-RU"/>
        </w:rPr>
        <w:t>(дата обращения: 09.12.2025).</w:t>
      </w:r>
      <w:bookmarkEnd w:id="54"/>
    </w:p>
    <w:p w14:paraId="76CD4A49" w14:textId="3E00EAAE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5" w:name="_Ref216187509"/>
      <w:r w:rsidRPr="009C713C">
        <w:rPr>
          <w:b/>
          <w:bCs/>
          <w:lang w:val="en-US" w:bidi="ru-RU"/>
        </w:rPr>
        <w:t>Quantile regression for machine learning</w:t>
      </w:r>
      <w:r w:rsidRPr="009C713C">
        <w:rPr>
          <w:lang w:val="en-US" w:bidi="ru-RU"/>
        </w:rPr>
        <w:t xml:space="preserve">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Ethen’s Blog.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24" w:tgtFrame="_new" w:history="1">
        <w:r w:rsidRPr="009C713C">
          <w:rPr>
            <w:rStyle w:val="ae"/>
            <w:lang w:val="en-US" w:bidi="ru-RU"/>
          </w:rPr>
          <w:t>https://ethen8181.github.io/machine-</w:t>
        </w:r>
        <w:r w:rsidRPr="009C713C">
          <w:rPr>
            <w:rStyle w:val="ae"/>
            <w:lang w:val="en-US" w:bidi="ru-RU"/>
          </w:rPr>
          <w:lastRenderedPageBreak/>
          <w:t>learning/ab_tests/quantile_regression/quantile_regression.html</w:t>
        </w:r>
      </w:hyperlink>
      <w:r w:rsidRPr="009C713C">
        <w:rPr>
          <w:lang w:val="en-US" w:bidi="ru-RU"/>
        </w:rPr>
        <w:t xml:space="preserve"> (дата обращения: 09.12.2025).</w:t>
      </w:r>
      <w:bookmarkEnd w:id="55"/>
    </w:p>
    <w:p w14:paraId="3CA7C157" w14:textId="131BAB5B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6" w:name="_Ref216187511"/>
      <w:r w:rsidRPr="009C713C">
        <w:rPr>
          <w:b/>
          <w:bCs/>
          <w:lang w:val="en-US" w:bidi="ru-RU"/>
        </w:rPr>
        <w:t>MAPIE Documentation.</w:t>
      </w:r>
      <w:r w:rsidRPr="009C713C">
        <w:rPr>
          <w:lang w:val="en-US" w:bidi="ru-RU"/>
        </w:rPr>
        <w:t xml:space="preserve"> Model-Agnostic Prediction Interval Estimation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25" w:tgtFrame="_new" w:history="1">
        <w:r w:rsidRPr="009C713C">
          <w:rPr>
            <w:rStyle w:val="ae"/>
            <w:lang w:val="en-US" w:bidi="ru-RU"/>
          </w:rPr>
          <w:t>https://mapie.readthedocs.io/en/latest/</w:t>
        </w:r>
      </w:hyperlink>
      <w:r w:rsidRPr="009C713C">
        <w:rPr>
          <w:lang w:val="en-US" w:bidi="ru-RU"/>
        </w:rPr>
        <w:t xml:space="preserve"> (дата обращения: 09.12.2025).</w:t>
      </w:r>
      <w:bookmarkEnd w:id="56"/>
    </w:p>
    <w:p w14:paraId="0AB0F2F6" w14:textId="2A095BC0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7" w:name="_Ref216187589"/>
      <w:r w:rsidRPr="009C713C">
        <w:rPr>
          <w:b/>
          <w:bCs/>
          <w:lang w:val="en-US" w:bidi="ru-RU"/>
        </w:rPr>
        <w:t>LightGBM Documentation.</w:t>
      </w:r>
      <w:r w:rsidRPr="009C713C">
        <w:rPr>
          <w:lang w:val="en-US" w:bidi="ru-RU"/>
        </w:rPr>
        <w:t xml:space="preserve"> Light Gradient Boosting Machine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26" w:tgtFrame="_new" w:history="1">
        <w:r w:rsidRPr="009C713C">
          <w:rPr>
            <w:rStyle w:val="ae"/>
            <w:lang w:val="en-US" w:bidi="ru-RU"/>
          </w:rPr>
          <w:t>https://lightgbm.readthedocs.io/en/latest/</w:t>
        </w:r>
      </w:hyperlink>
      <w:r w:rsidRPr="009C713C">
        <w:rPr>
          <w:lang w:val="en-US" w:bidi="ru-RU"/>
        </w:rPr>
        <w:t xml:space="preserve"> (дата обращения: 09.12.2025).</w:t>
      </w:r>
      <w:bookmarkEnd w:id="57"/>
    </w:p>
    <w:p w14:paraId="41657E5D" w14:textId="13F2689C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8" w:name="_Ref216187592"/>
      <w:r w:rsidRPr="009C713C">
        <w:rPr>
          <w:b/>
          <w:bCs/>
          <w:lang w:val="en-US" w:bidi="ru-RU"/>
        </w:rPr>
        <w:t>CatBoost Documentation.</w:t>
      </w:r>
      <w:r w:rsidRPr="009C713C">
        <w:rPr>
          <w:lang w:val="en-US" w:bidi="ru-RU"/>
        </w:rPr>
        <w:t xml:space="preserve"> Gradient Boosting on Decision Trees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27" w:tgtFrame="_new" w:history="1">
        <w:r w:rsidRPr="009C713C">
          <w:rPr>
            <w:rStyle w:val="ae"/>
            <w:lang w:val="en-US" w:bidi="ru-RU"/>
          </w:rPr>
          <w:t>https://catboost.ai/en/docs/</w:t>
        </w:r>
      </w:hyperlink>
      <w:r w:rsidRPr="009C713C">
        <w:rPr>
          <w:lang w:val="en-US" w:bidi="ru-RU"/>
        </w:rPr>
        <w:t xml:space="preserve"> (дата обращения: 09.12.2025).</w:t>
      </w:r>
      <w:bookmarkEnd w:id="58"/>
    </w:p>
    <w:p w14:paraId="6DAD9C0F" w14:textId="1DA7424F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9" w:name="_Ref216187594"/>
      <w:r w:rsidRPr="009C713C">
        <w:rPr>
          <w:b/>
          <w:bCs/>
          <w:lang w:val="en-US" w:bidi="ru-RU"/>
        </w:rPr>
        <w:t>XGBoost Documentation.</w:t>
      </w:r>
      <w:r w:rsidRPr="009C713C">
        <w:rPr>
          <w:lang w:val="en-US" w:bidi="ru-RU"/>
        </w:rPr>
        <w:t xml:space="preserve"> Scalable and Flexible Gradient Boosting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28" w:tgtFrame="_new" w:history="1">
        <w:r w:rsidRPr="009C713C">
          <w:rPr>
            <w:rStyle w:val="ae"/>
            <w:lang w:val="en-US" w:bidi="ru-RU"/>
          </w:rPr>
          <w:t>https://xgboost.readthedocs.io/en/stable/</w:t>
        </w:r>
      </w:hyperlink>
      <w:r w:rsidRPr="009C713C">
        <w:rPr>
          <w:lang w:val="en-US" w:bidi="ru-RU"/>
        </w:rPr>
        <w:t xml:space="preserve"> (дата обращения: 09.12.2025).</w:t>
      </w:r>
      <w:bookmarkEnd w:id="59"/>
    </w:p>
    <w:p w14:paraId="3848E954" w14:textId="05A31E6E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0" w:name="_Ref216187694"/>
      <w:r w:rsidRPr="009C713C">
        <w:rPr>
          <w:b/>
          <w:bCs/>
          <w:lang w:val="en-US" w:bidi="ru-RU"/>
        </w:rPr>
        <w:t>Lundberg S. M., Lee S.-I.</w:t>
      </w:r>
      <w:r w:rsidRPr="009C713C">
        <w:rPr>
          <w:lang w:val="en-US" w:bidi="ru-RU"/>
        </w:rPr>
        <w:t xml:space="preserve"> A Unified Approach to Interpreting Model Predictions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Advances in Neural Information Processing Systems, 2017.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29" w:tgtFrame="_new" w:history="1">
        <w:r w:rsidRPr="009C713C">
          <w:rPr>
            <w:rStyle w:val="ae"/>
            <w:lang w:val="en-US" w:bidi="ru-RU"/>
          </w:rPr>
          <w:t>https://proceedings.neurips.cc/paper_files/paper/2017/hash/8a20a8621978632d76c43dfd28b67767-Abstract.html</w:t>
        </w:r>
      </w:hyperlink>
      <w:r w:rsidRPr="009C713C">
        <w:rPr>
          <w:lang w:val="en-US" w:bidi="ru-RU"/>
        </w:rPr>
        <w:t xml:space="preserve"> (дата обращения: 09.12.2025).</w:t>
      </w:r>
      <w:bookmarkEnd w:id="60"/>
    </w:p>
    <w:p w14:paraId="602C1B59" w14:textId="1445DA1C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1" w:name="_Ref216187697"/>
      <w:r w:rsidRPr="009C713C">
        <w:rPr>
          <w:b/>
          <w:bCs/>
          <w:lang w:val="en-US" w:bidi="ru-RU"/>
        </w:rPr>
        <w:t>SHAP Documentation.</w:t>
      </w:r>
      <w:r w:rsidRPr="009C713C">
        <w:rPr>
          <w:lang w:val="en-US" w:bidi="ru-RU"/>
        </w:rPr>
        <w:t xml:space="preserve"> SHapley Additive exPlanations [</w:t>
      </w:r>
      <w:r w:rsidRPr="000C6258">
        <w:rPr>
          <w:lang w:bidi="ru-RU"/>
        </w:rPr>
        <w:t>Электронный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ресурс</w:t>
      </w:r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30" w:tgtFrame="_new" w:history="1">
        <w:r w:rsidRPr="009C713C">
          <w:rPr>
            <w:rStyle w:val="ae"/>
            <w:lang w:val="en-US" w:bidi="ru-RU"/>
          </w:rPr>
          <w:t>https://shap.readthedocs.io/en/latest/</w:t>
        </w:r>
      </w:hyperlink>
      <w:r w:rsidRPr="009C713C">
        <w:rPr>
          <w:lang w:val="en-US" w:bidi="ru-RU"/>
        </w:rPr>
        <w:t xml:space="preserve"> (</w:t>
      </w:r>
      <w:r w:rsidRPr="000C6258">
        <w:rPr>
          <w:lang w:bidi="ru-RU"/>
        </w:rPr>
        <w:t>дата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обращения</w:t>
      </w:r>
      <w:r w:rsidRPr="009C713C">
        <w:rPr>
          <w:lang w:val="en-US" w:bidi="ru-RU"/>
        </w:rPr>
        <w:t>: 09.12.2025).</w:t>
      </w:r>
      <w:bookmarkEnd w:id="61"/>
    </w:p>
    <w:p w14:paraId="17220B63" w14:textId="2FCE8B07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62" w:name="_Ref216187700"/>
      <w:r w:rsidRPr="009C713C">
        <w:rPr>
          <w:b/>
          <w:bCs/>
          <w:lang w:bidi="ru-RU"/>
        </w:rPr>
        <w:t>Зотова Н. В., и др.</w:t>
      </w:r>
      <w:r w:rsidRPr="00B111F2">
        <w:rPr>
          <w:lang w:bidi="ru-RU"/>
        </w:rPr>
        <w:t xml:space="preserve"> Объяснимый искусственный интеллект: обзор методов интерпретации моделей [Электронный ресурс]. </w:t>
      </w:r>
      <w:r w:rsidR="000C6258"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31" w:history="1">
        <w:r w:rsidR="000C6258" w:rsidRPr="00B111F2">
          <w:rPr>
            <w:rStyle w:val="ae"/>
            <w:lang w:bidi="ru-RU"/>
          </w:rPr>
          <w:t>https://cyberleninka.ru/article/n/ob-yasnimyy-iskusstvennyy-intellekt-obzor-metodov</w:t>
        </w:r>
      </w:hyperlink>
      <w:r w:rsidR="000C6258">
        <w:rPr>
          <w:lang w:bidi="ru-RU"/>
        </w:rPr>
        <w:t xml:space="preserve"> </w:t>
      </w:r>
      <w:r w:rsidRPr="00B111F2">
        <w:rPr>
          <w:lang w:bidi="ru-RU"/>
        </w:rPr>
        <w:t>(дата обращения: 09.12.2025).</w:t>
      </w:r>
      <w:bookmarkEnd w:id="62"/>
    </w:p>
    <w:p w14:paraId="101B9794" w14:textId="30B044DB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3" w:name="_Ref216187778"/>
      <w:r w:rsidRPr="009C713C">
        <w:rPr>
          <w:b/>
          <w:bCs/>
          <w:lang w:val="en-US" w:bidi="ru-RU"/>
        </w:rPr>
        <w:t>Python Software Foundation.</w:t>
      </w:r>
      <w:r w:rsidRPr="009C713C">
        <w:rPr>
          <w:lang w:val="en-US" w:bidi="ru-RU"/>
        </w:rPr>
        <w:t xml:space="preserve"> Python 3.12 Documentation [</w:t>
      </w:r>
      <w:r w:rsidRPr="00B111F2">
        <w:rPr>
          <w:lang w:bidi="ru-RU"/>
        </w:rPr>
        <w:t>Электронный</w:t>
      </w:r>
      <w:r w:rsidRPr="009C713C">
        <w:rPr>
          <w:lang w:val="en-US" w:bidi="ru-RU"/>
        </w:rPr>
        <w:t xml:space="preserve"> </w:t>
      </w:r>
      <w:r w:rsidRPr="00B111F2">
        <w:rPr>
          <w:lang w:bidi="ru-RU"/>
        </w:rPr>
        <w:t>ресурс</w:t>
      </w:r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32" w:tgtFrame="_new" w:history="1">
        <w:r w:rsidRPr="009C713C">
          <w:rPr>
            <w:rStyle w:val="ae"/>
            <w:lang w:val="en-US" w:bidi="ru-RU"/>
          </w:rPr>
          <w:t>https://docs.python.org/3/</w:t>
        </w:r>
      </w:hyperlink>
      <w:r w:rsidRPr="009C713C">
        <w:rPr>
          <w:lang w:val="en-US" w:bidi="ru-RU"/>
        </w:rPr>
        <w:t xml:space="preserve"> (</w:t>
      </w:r>
      <w:r w:rsidRPr="00B111F2">
        <w:rPr>
          <w:lang w:bidi="ru-RU"/>
        </w:rPr>
        <w:t>дата</w:t>
      </w:r>
      <w:r w:rsidRPr="009C713C">
        <w:rPr>
          <w:lang w:val="en-US" w:bidi="ru-RU"/>
        </w:rPr>
        <w:t xml:space="preserve"> </w:t>
      </w:r>
      <w:r w:rsidRPr="00B111F2">
        <w:rPr>
          <w:lang w:bidi="ru-RU"/>
        </w:rPr>
        <w:t>обращения</w:t>
      </w:r>
      <w:r w:rsidRPr="009C713C">
        <w:rPr>
          <w:lang w:val="en-US" w:bidi="ru-RU"/>
        </w:rPr>
        <w:t>: 09.12.2025).</w:t>
      </w:r>
      <w:bookmarkEnd w:id="63"/>
    </w:p>
    <w:p w14:paraId="0D92CE9A" w14:textId="7F93FDA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4" w:name="_Ref216187849"/>
      <w:r w:rsidRPr="009C713C">
        <w:rPr>
          <w:b/>
          <w:bCs/>
          <w:lang w:val="en-US" w:bidi="ru-RU"/>
        </w:rPr>
        <w:t>The Go Programming Language.</w:t>
      </w:r>
      <w:r w:rsidRPr="009C713C">
        <w:rPr>
          <w:lang w:val="en-US" w:bidi="ru-RU"/>
        </w:rPr>
        <w:t xml:space="preserve"> Go 1.x Documentation [</w:t>
      </w:r>
      <w:r w:rsidRPr="00B111F2">
        <w:rPr>
          <w:lang w:bidi="ru-RU"/>
        </w:rPr>
        <w:t>Электронный</w:t>
      </w:r>
      <w:r w:rsidRPr="009C713C">
        <w:rPr>
          <w:lang w:val="en-US" w:bidi="ru-RU"/>
        </w:rPr>
        <w:t xml:space="preserve"> </w:t>
      </w:r>
      <w:r w:rsidRPr="00B111F2">
        <w:rPr>
          <w:lang w:bidi="ru-RU"/>
        </w:rPr>
        <w:t>ресурс</w:t>
      </w:r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33" w:tgtFrame="_new" w:history="1">
        <w:r w:rsidRPr="009C713C">
          <w:rPr>
            <w:rStyle w:val="ae"/>
            <w:lang w:val="en-US" w:bidi="ru-RU"/>
          </w:rPr>
          <w:t>https://go.dev/doc/</w:t>
        </w:r>
      </w:hyperlink>
      <w:r w:rsidRPr="009C713C">
        <w:rPr>
          <w:lang w:val="en-US" w:bidi="ru-RU"/>
        </w:rPr>
        <w:t xml:space="preserve"> (</w:t>
      </w:r>
      <w:r w:rsidRPr="00B111F2">
        <w:rPr>
          <w:lang w:bidi="ru-RU"/>
        </w:rPr>
        <w:t>дата</w:t>
      </w:r>
      <w:r w:rsidRPr="009C713C">
        <w:rPr>
          <w:lang w:val="en-US" w:bidi="ru-RU"/>
        </w:rPr>
        <w:t xml:space="preserve"> </w:t>
      </w:r>
      <w:r w:rsidRPr="00B111F2">
        <w:rPr>
          <w:lang w:bidi="ru-RU"/>
        </w:rPr>
        <w:t>обращения</w:t>
      </w:r>
      <w:r w:rsidRPr="009C713C">
        <w:rPr>
          <w:lang w:val="en-US" w:bidi="ru-RU"/>
        </w:rPr>
        <w:t>: 09.12.2025).</w:t>
      </w:r>
      <w:bookmarkEnd w:id="64"/>
    </w:p>
    <w:p w14:paraId="540CA882" w14:textId="67AEA701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5" w:name="_Ref216187888"/>
      <w:r w:rsidRPr="009C713C">
        <w:rPr>
          <w:b/>
          <w:bCs/>
          <w:lang w:val="en-US" w:bidi="ru-RU"/>
        </w:rPr>
        <w:t>FastAPI Documentation.</w:t>
      </w:r>
      <w:r w:rsidRPr="009C713C">
        <w:rPr>
          <w:lang w:val="en-US" w:bidi="ru-RU"/>
        </w:rPr>
        <w:t xml:space="preserve"> Modern, fast (high-performance) web framework for building APIs with Python [Электронный ресурс]. </w:t>
      </w:r>
      <w:r w:rsidR="000C6258" w:rsidRPr="009C713C">
        <w:rPr>
          <w:lang w:val="en-US" w:bidi="ru-RU"/>
        </w:rPr>
        <w:t xml:space="preserve">– </w:t>
      </w:r>
      <w:r w:rsidRPr="009C713C">
        <w:rPr>
          <w:lang w:val="en-US" w:bidi="ru-RU"/>
        </w:rPr>
        <w:t xml:space="preserve"> URL: </w:t>
      </w:r>
      <w:hyperlink r:id="rId34" w:tgtFrame="_new" w:history="1">
        <w:r w:rsidRPr="009C713C">
          <w:rPr>
            <w:rStyle w:val="ae"/>
            <w:lang w:val="en-US" w:bidi="ru-RU"/>
          </w:rPr>
          <w:t>https://fastapi.tiangolo.com/</w:t>
        </w:r>
      </w:hyperlink>
      <w:r w:rsidRPr="009C713C">
        <w:rPr>
          <w:lang w:val="en-US" w:bidi="ru-RU"/>
        </w:rPr>
        <w:t xml:space="preserve"> (дата обращения: 09.12.2025).</w:t>
      </w:r>
      <w:bookmarkEnd w:id="65"/>
    </w:p>
    <w:p w14:paraId="04A976C5" w14:textId="180FCD7C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6" w:name="_Ref216187906"/>
      <w:r w:rsidRPr="009C713C">
        <w:rPr>
          <w:b/>
          <w:bCs/>
          <w:lang w:val="en-US" w:bidi="ru-RU"/>
        </w:rPr>
        <w:t>PostGIS Documentation.</w:t>
      </w:r>
      <w:r w:rsidRPr="009C713C">
        <w:rPr>
          <w:lang w:val="en-US" w:bidi="ru-RU"/>
        </w:rPr>
        <w:t xml:space="preserve"> Spatial and Geographic Objects for PostgreSQL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35" w:tgtFrame="_new" w:history="1">
        <w:r w:rsidRPr="009C713C">
          <w:rPr>
            <w:rStyle w:val="ae"/>
            <w:lang w:val="en-US" w:bidi="ru-RU"/>
          </w:rPr>
          <w:t>https://postgis.net/documentation/</w:t>
        </w:r>
      </w:hyperlink>
      <w:r w:rsidRPr="009C713C">
        <w:rPr>
          <w:lang w:val="en-US" w:bidi="ru-RU"/>
        </w:rPr>
        <w:t xml:space="preserve"> (дата обращения: 09.12.2025).</w:t>
      </w:r>
      <w:bookmarkEnd w:id="66"/>
    </w:p>
    <w:p w14:paraId="743E1A7C" w14:textId="7F51FB9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7" w:name="_Ref216187937"/>
      <w:r w:rsidRPr="009C713C">
        <w:rPr>
          <w:b/>
          <w:bCs/>
          <w:lang w:val="en-US" w:bidi="ru-RU"/>
        </w:rPr>
        <w:t>H3: A Hexagonal Hierarchical Geospatial Indexing System</w:t>
      </w:r>
      <w:r w:rsidRPr="009C713C">
        <w:rPr>
          <w:lang w:val="en-US" w:bidi="ru-RU"/>
        </w:rPr>
        <w:t xml:space="preserve">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36" w:tgtFrame="_new" w:history="1">
        <w:r w:rsidRPr="009C713C">
          <w:rPr>
            <w:rStyle w:val="ae"/>
            <w:lang w:val="en-US" w:bidi="ru-RU"/>
          </w:rPr>
          <w:t>https://h3geo.org/docs/</w:t>
        </w:r>
      </w:hyperlink>
      <w:r w:rsidRPr="009C713C">
        <w:rPr>
          <w:lang w:val="en-US" w:bidi="ru-RU"/>
        </w:rPr>
        <w:t xml:space="preserve"> (дата обращения: 09.12.2025).</w:t>
      </w:r>
      <w:bookmarkEnd w:id="67"/>
    </w:p>
    <w:p w14:paraId="0D8B0CB9" w14:textId="081B4D2F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8" w:name="_Ref216188006"/>
      <w:r w:rsidRPr="009C713C">
        <w:rPr>
          <w:b/>
          <w:bCs/>
          <w:lang w:val="en-US" w:bidi="ru-RU"/>
        </w:rPr>
        <w:lastRenderedPageBreak/>
        <w:t>React Documentation.</w:t>
      </w:r>
      <w:r w:rsidRPr="009C713C">
        <w:rPr>
          <w:lang w:val="en-US" w:bidi="ru-RU"/>
        </w:rPr>
        <w:t xml:space="preserve"> A JavaScript library for building user interfaces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37" w:tgtFrame="_new" w:history="1">
        <w:r w:rsidRPr="009C713C">
          <w:rPr>
            <w:rStyle w:val="ae"/>
            <w:lang w:val="en-US" w:bidi="ru-RU"/>
          </w:rPr>
          <w:t>https://react.dev/</w:t>
        </w:r>
      </w:hyperlink>
      <w:r w:rsidRPr="009C713C">
        <w:rPr>
          <w:lang w:val="en-US" w:bidi="ru-RU"/>
        </w:rPr>
        <w:t xml:space="preserve"> (дата обращения: 09.12.2025).</w:t>
      </w:r>
      <w:bookmarkEnd w:id="68"/>
    </w:p>
    <w:p w14:paraId="2A73CA7C" w14:textId="339E1843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9" w:name="_Ref216188011"/>
      <w:r w:rsidRPr="009C713C">
        <w:rPr>
          <w:b/>
          <w:bCs/>
          <w:lang w:val="en-US" w:bidi="ru-RU"/>
        </w:rPr>
        <w:t>Next.js Documentation.</w:t>
      </w:r>
      <w:r w:rsidRPr="009C713C">
        <w:rPr>
          <w:lang w:val="en-US" w:bidi="ru-RU"/>
        </w:rPr>
        <w:t xml:space="preserve"> The React Framework for the Web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38" w:tgtFrame="_new" w:history="1">
        <w:r w:rsidRPr="009C713C">
          <w:rPr>
            <w:rStyle w:val="ae"/>
            <w:lang w:val="en-US" w:bidi="ru-RU"/>
          </w:rPr>
          <w:t>https://nextjs.org/docs</w:t>
        </w:r>
      </w:hyperlink>
      <w:r w:rsidRPr="009C713C">
        <w:rPr>
          <w:lang w:val="en-US" w:bidi="ru-RU"/>
        </w:rPr>
        <w:t xml:space="preserve"> (дата обращения: 09.12.2025).</w:t>
      </w:r>
      <w:bookmarkEnd w:id="69"/>
    </w:p>
    <w:p w14:paraId="372BB025" w14:textId="586B29E7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70" w:name="_Ref216188013"/>
      <w:r w:rsidRPr="009C713C">
        <w:rPr>
          <w:b/>
          <w:bCs/>
          <w:lang w:val="en-US" w:bidi="ru-RU"/>
        </w:rPr>
        <w:t>Tailwind CSS Documentation.</w:t>
      </w:r>
      <w:r w:rsidRPr="009C713C">
        <w:rPr>
          <w:lang w:val="en-US" w:bidi="ru-RU"/>
        </w:rPr>
        <w:t xml:space="preserve"> A utility-first CSS framework [</w:t>
      </w:r>
      <w:r w:rsidRPr="000C6258">
        <w:rPr>
          <w:lang w:bidi="ru-RU"/>
        </w:rPr>
        <w:t>Электронный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ресурс</w:t>
      </w:r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hyperlink r:id="rId39" w:tgtFrame="_new" w:history="1">
        <w:r w:rsidRPr="009C713C">
          <w:rPr>
            <w:rStyle w:val="ae"/>
            <w:lang w:val="en-US" w:bidi="ru-RU"/>
          </w:rPr>
          <w:t>https://tailwindcss.com/docs</w:t>
        </w:r>
      </w:hyperlink>
      <w:r w:rsidRPr="009C713C">
        <w:rPr>
          <w:lang w:val="en-US" w:bidi="ru-RU"/>
        </w:rPr>
        <w:t xml:space="preserve"> (</w:t>
      </w:r>
      <w:r w:rsidRPr="000C6258">
        <w:rPr>
          <w:lang w:bidi="ru-RU"/>
        </w:rPr>
        <w:t>дата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обращения</w:t>
      </w:r>
      <w:r w:rsidRPr="009C713C">
        <w:rPr>
          <w:lang w:val="en-US" w:bidi="ru-RU"/>
        </w:rPr>
        <w:t>: 09.12.2025).</w:t>
      </w:r>
      <w:bookmarkEnd w:id="70"/>
    </w:p>
    <w:p w14:paraId="48C50A8E" w14:textId="41DD788E" w:rsidR="00695994" w:rsidRPr="00137785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71" w:name="_Ref216188062"/>
      <w:r w:rsidRPr="009C713C">
        <w:rPr>
          <w:b/>
          <w:bCs/>
          <w:lang w:bidi="ru-RU"/>
        </w:rPr>
        <w:t>Kleiner E.</w:t>
      </w:r>
      <w:r w:rsidRPr="00B111F2">
        <w:rPr>
          <w:lang w:bidi="ru-RU"/>
        </w:rPr>
        <w:t xml:space="preserve"> Метрики качества моделей машинного обучения: MAE, RMSE, MAPE и другие [Электронный ресурс].</w:t>
      </w:r>
      <w:r w:rsidR="000C6258">
        <w:rPr>
          <w:lang w:bidi="ru-RU"/>
        </w:rPr>
        <w:t xml:space="preserve"> –</w:t>
      </w:r>
      <w:r w:rsidRPr="00B111F2">
        <w:rPr>
          <w:lang w:bidi="ru-RU"/>
        </w:rPr>
        <w:t xml:space="preserve"> Sky.pro, 2023. </w:t>
      </w:r>
      <w:r w:rsidR="000C6258">
        <w:rPr>
          <w:lang w:bidi="ru-RU"/>
        </w:rPr>
        <w:t>–</w:t>
      </w:r>
      <w:r w:rsidRPr="00B111F2">
        <w:rPr>
          <w:lang w:bidi="ru-RU"/>
        </w:rPr>
        <w:t xml:space="preserve"> URL: </w:t>
      </w:r>
      <w:hyperlink r:id="rId40" w:tgtFrame="_new" w:history="1">
        <w:r w:rsidRPr="00B111F2">
          <w:rPr>
            <w:rStyle w:val="ae"/>
            <w:lang w:bidi="ru-RU"/>
          </w:rPr>
          <w:t>https://sky.pro/wiki/python/metriki-kachestva-mashinnogo-obucheniya/</w:t>
        </w:r>
      </w:hyperlink>
      <w:r w:rsidRPr="00B111F2">
        <w:rPr>
          <w:lang w:bidi="ru-RU"/>
        </w:rPr>
        <w:t xml:space="preserve"> (дата обращения: 09.12.2025).</w:t>
      </w:r>
      <w:bookmarkEnd w:id="71"/>
    </w:p>
    <w:sectPr w:rsidR="00695994" w:rsidRPr="00137785" w:rsidSect="00F0391A">
      <w:footerReference w:type="default" r:id="rId4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B40DF" w14:textId="77777777" w:rsidR="008B6D78" w:rsidRDefault="008B6D78" w:rsidP="00802503">
      <w:pPr>
        <w:spacing w:line="240" w:lineRule="auto"/>
      </w:pPr>
      <w:r>
        <w:separator/>
      </w:r>
    </w:p>
  </w:endnote>
  <w:endnote w:type="continuationSeparator" w:id="0">
    <w:p w14:paraId="213075FC" w14:textId="77777777" w:rsidR="008B6D78" w:rsidRDefault="008B6D78" w:rsidP="008025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587279"/>
      <w:docPartObj>
        <w:docPartGallery w:val="Page Numbers (Bottom of Page)"/>
        <w:docPartUnique/>
      </w:docPartObj>
    </w:sdtPr>
    <w:sdtEndPr/>
    <w:sdtContent>
      <w:p w14:paraId="6331B3B4" w14:textId="02A15462" w:rsidR="00E26663" w:rsidRDefault="00E2666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EE4332" w14:textId="77777777" w:rsidR="00E26663" w:rsidRDefault="00E26663">
    <w:pPr>
      <w:pStyle w:val="af1"/>
    </w:pPr>
  </w:p>
  <w:p w14:paraId="7018BF65" w14:textId="77777777" w:rsidR="00FF5DC2" w:rsidRDefault="00FF5D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67C5C" w14:textId="77777777" w:rsidR="008B6D78" w:rsidRDefault="008B6D78" w:rsidP="00802503">
      <w:pPr>
        <w:spacing w:line="240" w:lineRule="auto"/>
      </w:pPr>
      <w:r>
        <w:separator/>
      </w:r>
    </w:p>
  </w:footnote>
  <w:footnote w:type="continuationSeparator" w:id="0">
    <w:p w14:paraId="6C7145A0" w14:textId="77777777" w:rsidR="008B6D78" w:rsidRDefault="008B6D78" w:rsidP="008025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D80"/>
    <w:multiLevelType w:val="multilevel"/>
    <w:tmpl w:val="F8102E96"/>
    <w:styleLink w:val="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4E574DF"/>
    <w:multiLevelType w:val="multilevel"/>
    <w:tmpl w:val="73FCF82E"/>
    <w:styleLink w:val="3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C7614F"/>
    <w:multiLevelType w:val="multilevel"/>
    <w:tmpl w:val="63A654E4"/>
    <w:styleLink w:val="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75D3BCD"/>
    <w:multiLevelType w:val="multilevel"/>
    <w:tmpl w:val="05783B96"/>
    <w:styleLink w:val="3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8A25CEC"/>
    <w:multiLevelType w:val="multilevel"/>
    <w:tmpl w:val="2E0CECE4"/>
    <w:styleLink w:val="3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8E43411"/>
    <w:multiLevelType w:val="multilevel"/>
    <w:tmpl w:val="F60A75AA"/>
    <w:styleLink w:val="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9DE4357"/>
    <w:multiLevelType w:val="multilevel"/>
    <w:tmpl w:val="EB42E85E"/>
    <w:styleLink w:val="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D372107"/>
    <w:multiLevelType w:val="multilevel"/>
    <w:tmpl w:val="7FDA75E8"/>
    <w:styleLink w:val="2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48242F"/>
    <w:multiLevelType w:val="multilevel"/>
    <w:tmpl w:val="95B6E074"/>
    <w:styleLink w:val="3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3A66858"/>
    <w:multiLevelType w:val="multilevel"/>
    <w:tmpl w:val="26CE3A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3">
      <w:start w:val="1"/>
      <w:numFmt w:val="decimal"/>
      <w:pStyle w:val="30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1A0D1562"/>
    <w:multiLevelType w:val="multilevel"/>
    <w:tmpl w:val="53DECF34"/>
    <w:styleLink w:val="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A957539"/>
    <w:multiLevelType w:val="multilevel"/>
    <w:tmpl w:val="5CF6C792"/>
    <w:styleLink w:val="2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12" w15:restartNumberingAfterBreak="0">
    <w:nsid w:val="1ACA6288"/>
    <w:multiLevelType w:val="hybridMultilevel"/>
    <w:tmpl w:val="100E4AA6"/>
    <w:lvl w:ilvl="0" w:tplc="4E907D72">
      <w:start w:val="1"/>
      <w:numFmt w:val="bullet"/>
      <w:pStyle w:val="20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61160E"/>
    <w:multiLevelType w:val="multilevel"/>
    <w:tmpl w:val="F5740EDA"/>
    <w:styleLink w:val="29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1F966F43"/>
    <w:multiLevelType w:val="multilevel"/>
    <w:tmpl w:val="CBB21424"/>
    <w:styleLink w:val="1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9D160D3"/>
    <w:multiLevelType w:val="multilevel"/>
    <w:tmpl w:val="24B46464"/>
    <w:styleLink w:val="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2A070F26"/>
    <w:multiLevelType w:val="multilevel"/>
    <w:tmpl w:val="E3C47486"/>
    <w:styleLink w:val="38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2A8738E1"/>
    <w:multiLevelType w:val="multilevel"/>
    <w:tmpl w:val="F5740EDA"/>
    <w:styleLink w:val="2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B5C1BE1"/>
    <w:multiLevelType w:val="multilevel"/>
    <w:tmpl w:val="FB9C18BA"/>
    <w:styleLink w:val="21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C03332A"/>
    <w:multiLevelType w:val="multilevel"/>
    <w:tmpl w:val="52223758"/>
    <w:styleLink w:val="39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2D347035"/>
    <w:multiLevelType w:val="multilevel"/>
    <w:tmpl w:val="F5740EDA"/>
    <w:styleLink w:val="3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0B265BD"/>
    <w:multiLevelType w:val="multilevel"/>
    <w:tmpl w:val="F8102E96"/>
    <w:styleLink w:val="1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3323067"/>
    <w:multiLevelType w:val="hybridMultilevel"/>
    <w:tmpl w:val="1216441A"/>
    <w:lvl w:ilvl="0" w:tplc="FAB8E636">
      <w:start w:val="1"/>
      <w:numFmt w:val="decimal"/>
      <w:pStyle w:val="22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3" w15:restartNumberingAfterBreak="0">
    <w:nsid w:val="37D3539E"/>
    <w:multiLevelType w:val="multilevel"/>
    <w:tmpl w:val="7FDA75E8"/>
    <w:styleLink w:val="35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B0615AE"/>
    <w:multiLevelType w:val="multilevel"/>
    <w:tmpl w:val="CB8E8BEE"/>
    <w:styleLink w:val="1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25" w15:restartNumberingAfterBreak="0">
    <w:nsid w:val="3BFB430E"/>
    <w:multiLevelType w:val="multilevel"/>
    <w:tmpl w:val="A64C2FDA"/>
    <w:styleLink w:val="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3D727CF6"/>
    <w:multiLevelType w:val="multilevel"/>
    <w:tmpl w:val="FF0C3E84"/>
    <w:styleLink w:val="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4410614E"/>
    <w:multiLevelType w:val="multilevel"/>
    <w:tmpl w:val="55B8C7E6"/>
    <w:styleLink w:val="2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457E2AC1"/>
    <w:multiLevelType w:val="multilevel"/>
    <w:tmpl w:val="9500AA5E"/>
    <w:styleLink w:val="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5B901DC"/>
    <w:multiLevelType w:val="multilevel"/>
    <w:tmpl w:val="BF968334"/>
    <w:styleLink w:val="1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462D6523"/>
    <w:multiLevelType w:val="multilevel"/>
    <w:tmpl w:val="A97C8516"/>
    <w:styleLink w:val="41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B7600D"/>
    <w:multiLevelType w:val="multilevel"/>
    <w:tmpl w:val="9FCA9552"/>
    <w:styleLink w:val="4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2" w15:restartNumberingAfterBreak="0">
    <w:nsid w:val="4F0E1F75"/>
    <w:multiLevelType w:val="multilevel"/>
    <w:tmpl w:val="7C1E1AE8"/>
    <w:styleLink w:val="1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4F565FEB"/>
    <w:multiLevelType w:val="multilevel"/>
    <w:tmpl w:val="53DECF34"/>
    <w:styleLink w:val="25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526A635F"/>
    <w:multiLevelType w:val="multilevel"/>
    <w:tmpl w:val="CA6E6D30"/>
    <w:styleLink w:val="5"/>
    <w:lvl w:ilvl="0">
      <w:start w:val="3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5" w15:restartNumberingAfterBreak="0">
    <w:nsid w:val="59387562"/>
    <w:multiLevelType w:val="multilevel"/>
    <w:tmpl w:val="294A46B4"/>
    <w:styleLink w:val="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5EDE47B0"/>
    <w:multiLevelType w:val="multilevel"/>
    <w:tmpl w:val="EA28B8C8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7" w15:restartNumberingAfterBreak="0">
    <w:nsid w:val="5FB32E35"/>
    <w:multiLevelType w:val="multilevel"/>
    <w:tmpl w:val="2F985E26"/>
    <w:styleLink w:val="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2DF56E9"/>
    <w:multiLevelType w:val="multilevel"/>
    <w:tmpl w:val="D21AC0E4"/>
    <w:styleLink w:val="4"/>
    <w:lvl w:ilvl="0">
      <w:start w:val="2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9" w15:restartNumberingAfterBreak="0">
    <w:nsid w:val="62F4092D"/>
    <w:multiLevelType w:val="hybridMultilevel"/>
    <w:tmpl w:val="B568E1AC"/>
    <w:lvl w:ilvl="0" w:tplc="27C06D5A">
      <w:start w:val="1"/>
      <w:numFmt w:val="decimal"/>
      <w:pStyle w:val="14"/>
      <w:lvlText w:val="%1.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3797539"/>
    <w:multiLevelType w:val="multilevel"/>
    <w:tmpl w:val="A97C8516"/>
    <w:styleLink w:val="40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480994"/>
    <w:multiLevelType w:val="multilevel"/>
    <w:tmpl w:val="EB42E85E"/>
    <w:styleLink w:val="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2" w15:restartNumberingAfterBreak="0">
    <w:nsid w:val="6C140C49"/>
    <w:multiLevelType w:val="multilevel"/>
    <w:tmpl w:val="FEC43D2A"/>
    <w:styleLink w:val="2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6F7123B5"/>
    <w:multiLevelType w:val="multilevel"/>
    <w:tmpl w:val="D3201464"/>
    <w:styleLink w:val="22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6FFF649D"/>
    <w:multiLevelType w:val="multilevel"/>
    <w:tmpl w:val="9BE054BA"/>
    <w:lvl w:ilvl="0">
      <w:start w:val="1"/>
      <w:numFmt w:val="decimal"/>
      <w:pStyle w:val="a0"/>
      <w:lvlText w:val="%1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1">
      <w:start w:val="1"/>
      <w:numFmt w:val="decimal"/>
      <w:pStyle w:val="23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  <w:sz w:val="32"/>
        <w:szCs w:val="32"/>
      </w:rPr>
    </w:lvl>
    <w:lvl w:ilvl="2">
      <w:start w:val="1"/>
      <w:numFmt w:val="decimal"/>
      <w:pStyle w:val="31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774E4A1E"/>
    <w:multiLevelType w:val="hybridMultilevel"/>
    <w:tmpl w:val="4272901E"/>
    <w:lvl w:ilvl="0" w:tplc="4A565D10">
      <w:start w:val="1"/>
      <w:numFmt w:val="bullet"/>
      <w:pStyle w:val="a1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8565922"/>
    <w:multiLevelType w:val="multilevel"/>
    <w:tmpl w:val="EF6C8EDA"/>
    <w:styleLink w:val="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7AC51E2E"/>
    <w:multiLevelType w:val="multilevel"/>
    <w:tmpl w:val="F49A4438"/>
    <w:styleLink w:val="3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8" w15:restartNumberingAfterBreak="0">
    <w:nsid w:val="7E6E15F9"/>
    <w:multiLevelType w:val="multilevel"/>
    <w:tmpl w:val="44FE3FCA"/>
    <w:styleLink w:val="23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49" w15:restartNumberingAfterBreak="0">
    <w:nsid w:val="7ED16D1E"/>
    <w:multiLevelType w:val="multilevel"/>
    <w:tmpl w:val="189EB59A"/>
    <w:styleLink w:val="31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24"/>
  </w:num>
  <w:num w:numId="2">
    <w:abstractNumId w:val="11"/>
  </w:num>
  <w:num w:numId="3">
    <w:abstractNumId w:val="4"/>
  </w:num>
  <w:num w:numId="4">
    <w:abstractNumId w:val="38"/>
  </w:num>
  <w:num w:numId="5">
    <w:abstractNumId w:val="34"/>
  </w:num>
  <w:num w:numId="6">
    <w:abstractNumId w:val="2"/>
  </w:num>
  <w:num w:numId="7">
    <w:abstractNumId w:val="5"/>
  </w:num>
  <w:num w:numId="8">
    <w:abstractNumId w:val="35"/>
  </w:num>
  <w:num w:numId="9">
    <w:abstractNumId w:val="41"/>
  </w:num>
  <w:num w:numId="10">
    <w:abstractNumId w:val="6"/>
  </w:num>
  <w:num w:numId="11">
    <w:abstractNumId w:val="26"/>
  </w:num>
  <w:num w:numId="12">
    <w:abstractNumId w:val="37"/>
  </w:num>
  <w:num w:numId="13">
    <w:abstractNumId w:val="25"/>
  </w:num>
  <w:num w:numId="14">
    <w:abstractNumId w:val="46"/>
  </w:num>
  <w:num w:numId="15">
    <w:abstractNumId w:val="29"/>
  </w:num>
  <w:num w:numId="16">
    <w:abstractNumId w:val="14"/>
  </w:num>
  <w:num w:numId="17">
    <w:abstractNumId w:val="32"/>
  </w:num>
  <w:num w:numId="18">
    <w:abstractNumId w:val="0"/>
  </w:num>
  <w:num w:numId="19">
    <w:abstractNumId w:val="21"/>
  </w:num>
  <w:num w:numId="20">
    <w:abstractNumId w:val="27"/>
  </w:num>
  <w:num w:numId="21">
    <w:abstractNumId w:val="18"/>
  </w:num>
  <w:num w:numId="22">
    <w:abstractNumId w:val="43"/>
  </w:num>
  <w:num w:numId="23">
    <w:abstractNumId w:val="48"/>
  </w:num>
  <w:num w:numId="24">
    <w:abstractNumId w:val="36"/>
  </w:num>
  <w:num w:numId="25">
    <w:abstractNumId w:val="10"/>
  </w:num>
  <w:num w:numId="26">
    <w:abstractNumId w:val="33"/>
  </w:num>
  <w:num w:numId="27">
    <w:abstractNumId w:val="7"/>
  </w:num>
  <w:num w:numId="28">
    <w:abstractNumId w:val="42"/>
  </w:num>
  <w:num w:numId="29">
    <w:abstractNumId w:val="17"/>
  </w:num>
  <w:num w:numId="30">
    <w:abstractNumId w:val="13"/>
  </w:num>
  <w:num w:numId="31">
    <w:abstractNumId w:val="20"/>
  </w:num>
  <w:num w:numId="32">
    <w:abstractNumId w:val="49"/>
  </w:num>
  <w:num w:numId="33">
    <w:abstractNumId w:val="8"/>
  </w:num>
  <w:num w:numId="34">
    <w:abstractNumId w:val="3"/>
  </w:num>
  <w:num w:numId="35">
    <w:abstractNumId w:val="1"/>
  </w:num>
  <w:num w:numId="36">
    <w:abstractNumId w:val="23"/>
  </w:num>
  <w:num w:numId="37">
    <w:abstractNumId w:val="15"/>
  </w:num>
  <w:num w:numId="38">
    <w:abstractNumId w:val="47"/>
  </w:num>
  <w:num w:numId="39">
    <w:abstractNumId w:val="16"/>
  </w:num>
  <w:num w:numId="40">
    <w:abstractNumId w:val="19"/>
  </w:num>
  <w:num w:numId="41">
    <w:abstractNumId w:val="40"/>
  </w:num>
  <w:num w:numId="42">
    <w:abstractNumId w:val="30"/>
  </w:num>
  <w:num w:numId="43">
    <w:abstractNumId w:val="28"/>
  </w:num>
  <w:num w:numId="44">
    <w:abstractNumId w:val="31"/>
  </w:num>
  <w:num w:numId="45">
    <w:abstractNumId w:val="9"/>
  </w:num>
  <w:num w:numId="46">
    <w:abstractNumId w:val="45"/>
  </w:num>
  <w:num w:numId="47">
    <w:abstractNumId w:val="39"/>
  </w:num>
  <w:num w:numId="48">
    <w:abstractNumId w:val="44"/>
  </w:num>
  <w:num w:numId="49">
    <w:abstractNumId w:val="12"/>
  </w:num>
  <w:num w:numId="50">
    <w:abstractNumId w:val="22"/>
  </w:num>
  <w:num w:numId="51">
    <w:abstractNumId w:val="22"/>
    <w:lvlOverride w:ilvl="0">
      <w:startOverride w:val="1"/>
    </w:lvlOverride>
  </w:num>
  <w:num w:numId="52">
    <w:abstractNumId w:val="22"/>
    <w:lvlOverride w:ilvl="0">
      <w:startOverride w:val="1"/>
    </w:lvlOverride>
  </w:num>
  <w:num w:numId="53">
    <w:abstractNumId w:val="22"/>
    <w:lvlOverride w:ilvl="0">
      <w:startOverride w:val="1"/>
    </w:lvlOverride>
  </w:num>
  <w:num w:numId="54">
    <w:abstractNumId w:val="22"/>
    <w:lvlOverride w:ilvl="0">
      <w:startOverride w:val="1"/>
    </w:lvlOverride>
  </w:num>
  <w:num w:numId="55">
    <w:abstractNumId w:val="3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22"/>
    <w:lvlOverride w:ilvl="0">
      <w:startOverride w:val="1"/>
    </w:lvlOverride>
  </w:num>
  <w:num w:numId="57">
    <w:abstractNumId w:val="22"/>
    <w:lvlOverride w:ilvl="0">
      <w:startOverride w:val="1"/>
    </w:lvlOverride>
  </w:num>
  <w:num w:numId="58">
    <w:abstractNumId w:val="22"/>
    <w:lvlOverride w:ilvl="0">
      <w:startOverride w:val="1"/>
    </w:lvlOverride>
  </w:num>
  <w:num w:numId="59">
    <w:abstractNumId w:val="22"/>
    <w:lvlOverride w:ilvl="0">
      <w:startOverride w:val="1"/>
    </w:lvlOverride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E2"/>
    <w:rsid w:val="00011111"/>
    <w:rsid w:val="0001379D"/>
    <w:rsid w:val="00015A97"/>
    <w:rsid w:val="00015DB0"/>
    <w:rsid w:val="00033E71"/>
    <w:rsid w:val="00036D32"/>
    <w:rsid w:val="00041337"/>
    <w:rsid w:val="0004583E"/>
    <w:rsid w:val="000651DE"/>
    <w:rsid w:val="00067DF4"/>
    <w:rsid w:val="00074706"/>
    <w:rsid w:val="00076BC4"/>
    <w:rsid w:val="00081BA4"/>
    <w:rsid w:val="000857A0"/>
    <w:rsid w:val="00095CD5"/>
    <w:rsid w:val="000A24E0"/>
    <w:rsid w:val="000A63DA"/>
    <w:rsid w:val="000C0CDC"/>
    <w:rsid w:val="000C20EF"/>
    <w:rsid w:val="000C4F2E"/>
    <w:rsid w:val="000C6258"/>
    <w:rsid w:val="000C656F"/>
    <w:rsid w:val="000D19A3"/>
    <w:rsid w:val="000D2A73"/>
    <w:rsid w:val="000E2332"/>
    <w:rsid w:val="000E2DD8"/>
    <w:rsid w:val="000E5579"/>
    <w:rsid w:val="000E55DA"/>
    <w:rsid w:val="001021E6"/>
    <w:rsid w:val="00103DF6"/>
    <w:rsid w:val="0010404C"/>
    <w:rsid w:val="0010622D"/>
    <w:rsid w:val="00112200"/>
    <w:rsid w:val="001132E1"/>
    <w:rsid w:val="0011465F"/>
    <w:rsid w:val="00114C28"/>
    <w:rsid w:val="00115FFE"/>
    <w:rsid w:val="00121EF0"/>
    <w:rsid w:val="0012201C"/>
    <w:rsid w:val="001315E6"/>
    <w:rsid w:val="00132EB6"/>
    <w:rsid w:val="00133EA1"/>
    <w:rsid w:val="00137785"/>
    <w:rsid w:val="0016024F"/>
    <w:rsid w:val="00160FE6"/>
    <w:rsid w:val="00165447"/>
    <w:rsid w:val="0017590C"/>
    <w:rsid w:val="00183851"/>
    <w:rsid w:val="00183EF8"/>
    <w:rsid w:val="001A0D31"/>
    <w:rsid w:val="001A13C4"/>
    <w:rsid w:val="001A13FA"/>
    <w:rsid w:val="001A2FF2"/>
    <w:rsid w:val="001B0649"/>
    <w:rsid w:val="001B70CA"/>
    <w:rsid w:val="001C0669"/>
    <w:rsid w:val="001D6F25"/>
    <w:rsid w:val="001E072E"/>
    <w:rsid w:val="001E4193"/>
    <w:rsid w:val="001E52F1"/>
    <w:rsid w:val="001F2DE4"/>
    <w:rsid w:val="001F2E95"/>
    <w:rsid w:val="001F6CA1"/>
    <w:rsid w:val="00200992"/>
    <w:rsid w:val="00204B33"/>
    <w:rsid w:val="002143AD"/>
    <w:rsid w:val="002169EC"/>
    <w:rsid w:val="00216CCD"/>
    <w:rsid w:val="00220741"/>
    <w:rsid w:val="00222D2D"/>
    <w:rsid w:val="0022679E"/>
    <w:rsid w:val="002406A5"/>
    <w:rsid w:val="00245FA7"/>
    <w:rsid w:val="00252E1C"/>
    <w:rsid w:val="00254FC8"/>
    <w:rsid w:val="00255676"/>
    <w:rsid w:val="00263E83"/>
    <w:rsid w:val="00265B55"/>
    <w:rsid w:val="00271235"/>
    <w:rsid w:val="00271E93"/>
    <w:rsid w:val="00274ED2"/>
    <w:rsid w:val="002774E8"/>
    <w:rsid w:val="00285ACA"/>
    <w:rsid w:val="002867B9"/>
    <w:rsid w:val="00287CD8"/>
    <w:rsid w:val="0029071D"/>
    <w:rsid w:val="00292C3D"/>
    <w:rsid w:val="002970DE"/>
    <w:rsid w:val="00297D8D"/>
    <w:rsid w:val="002A22D5"/>
    <w:rsid w:val="002A461B"/>
    <w:rsid w:val="002B69D7"/>
    <w:rsid w:val="002C2F1A"/>
    <w:rsid w:val="002D1500"/>
    <w:rsid w:val="002D6114"/>
    <w:rsid w:val="002E40AF"/>
    <w:rsid w:val="002F3FB3"/>
    <w:rsid w:val="00306E5A"/>
    <w:rsid w:val="00311092"/>
    <w:rsid w:val="00311A39"/>
    <w:rsid w:val="0031683F"/>
    <w:rsid w:val="00321F6B"/>
    <w:rsid w:val="00322901"/>
    <w:rsid w:val="00322F3F"/>
    <w:rsid w:val="00324406"/>
    <w:rsid w:val="0032643D"/>
    <w:rsid w:val="003328FD"/>
    <w:rsid w:val="003420AD"/>
    <w:rsid w:val="0034281E"/>
    <w:rsid w:val="00350E77"/>
    <w:rsid w:val="00353F01"/>
    <w:rsid w:val="00362C0F"/>
    <w:rsid w:val="00370174"/>
    <w:rsid w:val="00372B60"/>
    <w:rsid w:val="00386CE5"/>
    <w:rsid w:val="003938F3"/>
    <w:rsid w:val="00396DD4"/>
    <w:rsid w:val="003A0D79"/>
    <w:rsid w:val="003B116F"/>
    <w:rsid w:val="003C09E6"/>
    <w:rsid w:val="003C4B3B"/>
    <w:rsid w:val="003D436A"/>
    <w:rsid w:val="003E0F58"/>
    <w:rsid w:val="003E4DDC"/>
    <w:rsid w:val="003E5E40"/>
    <w:rsid w:val="003F16A8"/>
    <w:rsid w:val="003F29D4"/>
    <w:rsid w:val="003F31E4"/>
    <w:rsid w:val="003F377C"/>
    <w:rsid w:val="003F62AB"/>
    <w:rsid w:val="004007A8"/>
    <w:rsid w:val="00407233"/>
    <w:rsid w:val="0041039D"/>
    <w:rsid w:val="004122BC"/>
    <w:rsid w:val="00413462"/>
    <w:rsid w:val="00420F81"/>
    <w:rsid w:val="00422285"/>
    <w:rsid w:val="004247EF"/>
    <w:rsid w:val="00426361"/>
    <w:rsid w:val="00431E7F"/>
    <w:rsid w:val="004447A8"/>
    <w:rsid w:val="00445691"/>
    <w:rsid w:val="004507FE"/>
    <w:rsid w:val="004509B3"/>
    <w:rsid w:val="00452969"/>
    <w:rsid w:val="0045433F"/>
    <w:rsid w:val="00457C3B"/>
    <w:rsid w:val="004665E6"/>
    <w:rsid w:val="00467B47"/>
    <w:rsid w:val="004714CE"/>
    <w:rsid w:val="004770A7"/>
    <w:rsid w:val="004778CB"/>
    <w:rsid w:val="004804FE"/>
    <w:rsid w:val="004841AB"/>
    <w:rsid w:val="0049601E"/>
    <w:rsid w:val="004962DD"/>
    <w:rsid w:val="004976A4"/>
    <w:rsid w:val="004A3814"/>
    <w:rsid w:val="004A54FA"/>
    <w:rsid w:val="004B07FE"/>
    <w:rsid w:val="004B29E0"/>
    <w:rsid w:val="004B401B"/>
    <w:rsid w:val="004C25F5"/>
    <w:rsid w:val="004C33BE"/>
    <w:rsid w:val="004D722F"/>
    <w:rsid w:val="004E2742"/>
    <w:rsid w:val="004E4E7E"/>
    <w:rsid w:val="004F002D"/>
    <w:rsid w:val="004F2CD3"/>
    <w:rsid w:val="004F4A7D"/>
    <w:rsid w:val="0050712E"/>
    <w:rsid w:val="0051242D"/>
    <w:rsid w:val="005134A9"/>
    <w:rsid w:val="0051506C"/>
    <w:rsid w:val="0052524B"/>
    <w:rsid w:val="00525FBB"/>
    <w:rsid w:val="00527DBF"/>
    <w:rsid w:val="0053482F"/>
    <w:rsid w:val="0053667F"/>
    <w:rsid w:val="00544664"/>
    <w:rsid w:val="00545515"/>
    <w:rsid w:val="00545D36"/>
    <w:rsid w:val="005473E2"/>
    <w:rsid w:val="00553EA8"/>
    <w:rsid w:val="005550BD"/>
    <w:rsid w:val="00555C37"/>
    <w:rsid w:val="005564E9"/>
    <w:rsid w:val="00566B71"/>
    <w:rsid w:val="00571A38"/>
    <w:rsid w:val="005750ED"/>
    <w:rsid w:val="00575991"/>
    <w:rsid w:val="00575EB0"/>
    <w:rsid w:val="00576F10"/>
    <w:rsid w:val="005817EA"/>
    <w:rsid w:val="00581C4A"/>
    <w:rsid w:val="005826F9"/>
    <w:rsid w:val="00587EB6"/>
    <w:rsid w:val="005B08EF"/>
    <w:rsid w:val="005B42FF"/>
    <w:rsid w:val="005C2233"/>
    <w:rsid w:val="005C34A6"/>
    <w:rsid w:val="005C4711"/>
    <w:rsid w:val="005C4F2C"/>
    <w:rsid w:val="005C5D37"/>
    <w:rsid w:val="005C608E"/>
    <w:rsid w:val="005C696E"/>
    <w:rsid w:val="005C78C6"/>
    <w:rsid w:val="005D087F"/>
    <w:rsid w:val="005D6222"/>
    <w:rsid w:val="005E434F"/>
    <w:rsid w:val="005F49C0"/>
    <w:rsid w:val="005F5D96"/>
    <w:rsid w:val="00601F4C"/>
    <w:rsid w:val="0060233A"/>
    <w:rsid w:val="00603289"/>
    <w:rsid w:val="006107D6"/>
    <w:rsid w:val="006228B0"/>
    <w:rsid w:val="006238B1"/>
    <w:rsid w:val="00627953"/>
    <w:rsid w:val="0063268B"/>
    <w:rsid w:val="006328AA"/>
    <w:rsid w:val="00640875"/>
    <w:rsid w:val="0064341F"/>
    <w:rsid w:val="006450EF"/>
    <w:rsid w:val="00645663"/>
    <w:rsid w:val="0065333C"/>
    <w:rsid w:val="00654BB8"/>
    <w:rsid w:val="00660181"/>
    <w:rsid w:val="00665AD7"/>
    <w:rsid w:val="00666D04"/>
    <w:rsid w:val="0068565D"/>
    <w:rsid w:val="006901D4"/>
    <w:rsid w:val="00695994"/>
    <w:rsid w:val="006A44D2"/>
    <w:rsid w:val="006B4B1E"/>
    <w:rsid w:val="006C4E19"/>
    <w:rsid w:val="006C58E0"/>
    <w:rsid w:val="006D56BB"/>
    <w:rsid w:val="006E0B22"/>
    <w:rsid w:val="006E1070"/>
    <w:rsid w:val="006E1C71"/>
    <w:rsid w:val="006E2F7A"/>
    <w:rsid w:val="006E3886"/>
    <w:rsid w:val="00706CCA"/>
    <w:rsid w:val="00707436"/>
    <w:rsid w:val="00710E5C"/>
    <w:rsid w:val="00722246"/>
    <w:rsid w:val="00731BB2"/>
    <w:rsid w:val="00731BC7"/>
    <w:rsid w:val="00733040"/>
    <w:rsid w:val="00735794"/>
    <w:rsid w:val="0074056A"/>
    <w:rsid w:val="00744B66"/>
    <w:rsid w:val="007462D4"/>
    <w:rsid w:val="00751258"/>
    <w:rsid w:val="007609D6"/>
    <w:rsid w:val="00765E0B"/>
    <w:rsid w:val="00767E79"/>
    <w:rsid w:val="0077004F"/>
    <w:rsid w:val="00772186"/>
    <w:rsid w:val="00773B20"/>
    <w:rsid w:val="00776BFC"/>
    <w:rsid w:val="00777450"/>
    <w:rsid w:val="007933C4"/>
    <w:rsid w:val="0079634B"/>
    <w:rsid w:val="00796CEB"/>
    <w:rsid w:val="007B3C1E"/>
    <w:rsid w:val="007B47A1"/>
    <w:rsid w:val="007B6537"/>
    <w:rsid w:val="007D5405"/>
    <w:rsid w:val="007F1E83"/>
    <w:rsid w:val="007F2ABF"/>
    <w:rsid w:val="007F71F3"/>
    <w:rsid w:val="00802503"/>
    <w:rsid w:val="00806748"/>
    <w:rsid w:val="00813707"/>
    <w:rsid w:val="008137E7"/>
    <w:rsid w:val="00816DD0"/>
    <w:rsid w:val="0082268B"/>
    <w:rsid w:val="00823ABD"/>
    <w:rsid w:val="00824886"/>
    <w:rsid w:val="008265AA"/>
    <w:rsid w:val="008305CE"/>
    <w:rsid w:val="00836B59"/>
    <w:rsid w:val="00842005"/>
    <w:rsid w:val="00844706"/>
    <w:rsid w:val="00845538"/>
    <w:rsid w:val="00847F98"/>
    <w:rsid w:val="00851D36"/>
    <w:rsid w:val="00856EF3"/>
    <w:rsid w:val="008575E0"/>
    <w:rsid w:val="00866309"/>
    <w:rsid w:val="00867FB5"/>
    <w:rsid w:val="00876094"/>
    <w:rsid w:val="008803B1"/>
    <w:rsid w:val="00884D41"/>
    <w:rsid w:val="00893A62"/>
    <w:rsid w:val="00895A56"/>
    <w:rsid w:val="00895F1E"/>
    <w:rsid w:val="008A1EA5"/>
    <w:rsid w:val="008A3897"/>
    <w:rsid w:val="008A635B"/>
    <w:rsid w:val="008B00A5"/>
    <w:rsid w:val="008B3DFA"/>
    <w:rsid w:val="008B6D78"/>
    <w:rsid w:val="008D6901"/>
    <w:rsid w:val="008D6DAD"/>
    <w:rsid w:val="008D7EA6"/>
    <w:rsid w:val="008E0F2D"/>
    <w:rsid w:val="008E7A5C"/>
    <w:rsid w:val="008F0171"/>
    <w:rsid w:val="008F421B"/>
    <w:rsid w:val="008F538D"/>
    <w:rsid w:val="009060C6"/>
    <w:rsid w:val="00910638"/>
    <w:rsid w:val="00910F35"/>
    <w:rsid w:val="00916593"/>
    <w:rsid w:val="00922C3A"/>
    <w:rsid w:val="009277E7"/>
    <w:rsid w:val="00934803"/>
    <w:rsid w:val="00936ACE"/>
    <w:rsid w:val="00946413"/>
    <w:rsid w:val="009467A8"/>
    <w:rsid w:val="00953D07"/>
    <w:rsid w:val="00956ADA"/>
    <w:rsid w:val="009606D7"/>
    <w:rsid w:val="0096730A"/>
    <w:rsid w:val="009701E2"/>
    <w:rsid w:val="0097259A"/>
    <w:rsid w:val="009727AF"/>
    <w:rsid w:val="00983513"/>
    <w:rsid w:val="00983743"/>
    <w:rsid w:val="00984631"/>
    <w:rsid w:val="0099411E"/>
    <w:rsid w:val="00994390"/>
    <w:rsid w:val="009977FD"/>
    <w:rsid w:val="009A3367"/>
    <w:rsid w:val="009A4B79"/>
    <w:rsid w:val="009A589C"/>
    <w:rsid w:val="009A64AE"/>
    <w:rsid w:val="009A7DFF"/>
    <w:rsid w:val="009C6DF3"/>
    <w:rsid w:val="009C713C"/>
    <w:rsid w:val="009D0CA1"/>
    <w:rsid w:val="009D1A93"/>
    <w:rsid w:val="009D43CC"/>
    <w:rsid w:val="009D4C6C"/>
    <w:rsid w:val="009D6BB0"/>
    <w:rsid w:val="009E2114"/>
    <w:rsid w:val="009F25F1"/>
    <w:rsid w:val="009F60E7"/>
    <w:rsid w:val="00A0281E"/>
    <w:rsid w:val="00A0774B"/>
    <w:rsid w:val="00A10B28"/>
    <w:rsid w:val="00A1146B"/>
    <w:rsid w:val="00A1184B"/>
    <w:rsid w:val="00A11F8A"/>
    <w:rsid w:val="00A168B5"/>
    <w:rsid w:val="00A270C7"/>
    <w:rsid w:val="00A32FF4"/>
    <w:rsid w:val="00A367CB"/>
    <w:rsid w:val="00A37D9B"/>
    <w:rsid w:val="00A4144F"/>
    <w:rsid w:val="00A45F87"/>
    <w:rsid w:val="00A52201"/>
    <w:rsid w:val="00A53369"/>
    <w:rsid w:val="00A54F3D"/>
    <w:rsid w:val="00A555E4"/>
    <w:rsid w:val="00A57772"/>
    <w:rsid w:val="00A616B9"/>
    <w:rsid w:val="00A71F38"/>
    <w:rsid w:val="00A74C65"/>
    <w:rsid w:val="00A74DCB"/>
    <w:rsid w:val="00A77FE2"/>
    <w:rsid w:val="00A8308B"/>
    <w:rsid w:val="00A85AF7"/>
    <w:rsid w:val="00A96877"/>
    <w:rsid w:val="00AA06F0"/>
    <w:rsid w:val="00AA24F0"/>
    <w:rsid w:val="00AA4FA0"/>
    <w:rsid w:val="00AA68D0"/>
    <w:rsid w:val="00AB53AD"/>
    <w:rsid w:val="00AC0F33"/>
    <w:rsid w:val="00AC4F1A"/>
    <w:rsid w:val="00AC7469"/>
    <w:rsid w:val="00AD4FE6"/>
    <w:rsid w:val="00AD6EF6"/>
    <w:rsid w:val="00AD7574"/>
    <w:rsid w:val="00AE22B5"/>
    <w:rsid w:val="00AE48CF"/>
    <w:rsid w:val="00AF07FD"/>
    <w:rsid w:val="00AF70E1"/>
    <w:rsid w:val="00B07C34"/>
    <w:rsid w:val="00B111F2"/>
    <w:rsid w:val="00B1520B"/>
    <w:rsid w:val="00B24D11"/>
    <w:rsid w:val="00B25531"/>
    <w:rsid w:val="00B457E6"/>
    <w:rsid w:val="00B504A6"/>
    <w:rsid w:val="00B50792"/>
    <w:rsid w:val="00B523FD"/>
    <w:rsid w:val="00B71BE5"/>
    <w:rsid w:val="00B75104"/>
    <w:rsid w:val="00B7682A"/>
    <w:rsid w:val="00B810F0"/>
    <w:rsid w:val="00B85481"/>
    <w:rsid w:val="00B901B8"/>
    <w:rsid w:val="00B9247B"/>
    <w:rsid w:val="00BA232D"/>
    <w:rsid w:val="00BB2AC8"/>
    <w:rsid w:val="00BB5DA6"/>
    <w:rsid w:val="00BB63A7"/>
    <w:rsid w:val="00BC3044"/>
    <w:rsid w:val="00BD115A"/>
    <w:rsid w:val="00BD1AE2"/>
    <w:rsid w:val="00BD3CDD"/>
    <w:rsid w:val="00BE0B31"/>
    <w:rsid w:val="00BF1954"/>
    <w:rsid w:val="00BF1AF1"/>
    <w:rsid w:val="00C007BB"/>
    <w:rsid w:val="00C1202F"/>
    <w:rsid w:val="00C21CD2"/>
    <w:rsid w:val="00C232F0"/>
    <w:rsid w:val="00C24ED8"/>
    <w:rsid w:val="00C25038"/>
    <w:rsid w:val="00C262BC"/>
    <w:rsid w:val="00C26DC7"/>
    <w:rsid w:val="00C33669"/>
    <w:rsid w:val="00C4475F"/>
    <w:rsid w:val="00C4477F"/>
    <w:rsid w:val="00C45D09"/>
    <w:rsid w:val="00C55E47"/>
    <w:rsid w:val="00C566B8"/>
    <w:rsid w:val="00C61C48"/>
    <w:rsid w:val="00C658C6"/>
    <w:rsid w:val="00C710E3"/>
    <w:rsid w:val="00C72320"/>
    <w:rsid w:val="00C72BF6"/>
    <w:rsid w:val="00C73B89"/>
    <w:rsid w:val="00C75152"/>
    <w:rsid w:val="00C75375"/>
    <w:rsid w:val="00C842D0"/>
    <w:rsid w:val="00C86939"/>
    <w:rsid w:val="00C92FEF"/>
    <w:rsid w:val="00C95300"/>
    <w:rsid w:val="00CA247A"/>
    <w:rsid w:val="00CB4087"/>
    <w:rsid w:val="00CB4D4C"/>
    <w:rsid w:val="00CC58B0"/>
    <w:rsid w:val="00CD4F24"/>
    <w:rsid w:val="00CD58AF"/>
    <w:rsid w:val="00CD742A"/>
    <w:rsid w:val="00CE1350"/>
    <w:rsid w:val="00CE2F88"/>
    <w:rsid w:val="00D03C38"/>
    <w:rsid w:val="00D05319"/>
    <w:rsid w:val="00D06564"/>
    <w:rsid w:val="00D079C9"/>
    <w:rsid w:val="00D141DF"/>
    <w:rsid w:val="00D1432F"/>
    <w:rsid w:val="00D2424E"/>
    <w:rsid w:val="00D2450E"/>
    <w:rsid w:val="00D25128"/>
    <w:rsid w:val="00D254FA"/>
    <w:rsid w:val="00D35F0F"/>
    <w:rsid w:val="00D40023"/>
    <w:rsid w:val="00D42FEA"/>
    <w:rsid w:val="00D50AFA"/>
    <w:rsid w:val="00D55971"/>
    <w:rsid w:val="00D56093"/>
    <w:rsid w:val="00D565FE"/>
    <w:rsid w:val="00D62866"/>
    <w:rsid w:val="00D64277"/>
    <w:rsid w:val="00D64ADC"/>
    <w:rsid w:val="00D663AB"/>
    <w:rsid w:val="00D85D2D"/>
    <w:rsid w:val="00D9794A"/>
    <w:rsid w:val="00DA74B4"/>
    <w:rsid w:val="00DB0CEE"/>
    <w:rsid w:val="00DB3B94"/>
    <w:rsid w:val="00DC6919"/>
    <w:rsid w:val="00DC7668"/>
    <w:rsid w:val="00DD1832"/>
    <w:rsid w:val="00DD7DBE"/>
    <w:rsid w:val="00DE74FF"/>
    <w:rsid w:val="00DF1C4D"/>
    <w:rsid w:val="00DF5C38"/>
    <w:rsid w:val="00DF5FB3"/>
    <w:rsid w:val="00E061B4"/>
    <w:rsid w:val="00E15160"/>
    <w:rsid w:val="00E22694"/>
    <w:rsid w:val="00E26663"/>
    <w:rsid w:val="00E33FBC"/>
    <w:rsid w:val="00E34234"/>
    <w:rsid w:val="00E35A7F"/>
    <w:rsid w:val="00E41193"/>
    <w:rsid w:val="00E448A0"/>
    <w:rsid w:val="00E4551F"/>
    <w:rsid w:val="00E47B87"/>
    <w:rsid w:val="00E521A9"/>
    <w:rsid w:val="00E628C8"/>
    <w:rsid w:val="00E678B2"/>
    <w:rsid w:val="00E74E94"/>
    <w:rsid w:val="00E771DB"/>
    <w:rsid w:val="00E82768"/>
    <w:rsid w:val="00E86ADA"/>
    <w:rsid w:val="00E9158D"/>
    <w:rsid w:val="00E92A20"/>
    <w:rsid w:val="00E937C1"/>
    <w:rsid w:val="00EA235C"/>
    <w:rsid w:val="00EA518C"/>
    <w:rsid w:val="00EB0BA6"/>
    <w:rsid w:val="00EB508C"/>
    <w:rsid w:val="00EB5461"/>
    <w:rsid w:val="00EC1AD7"/>
    <w:rsid w:val="00EC5940"/>
    <w:rsid w:val="00EC6282"/>
    <w:rsid w:val="00EC7473"/>
    <w:rsid w:val="00EE46DA"/>
    <w:rsid w:val="00EF5737"/>
    <w:rsid w:val="00F0391A"/>
    <w:rsid w:val="00F06859"/>
    <w:rsid w:val="00F07638"/>
    <w:rsid w:val="00F138CB"/>
    <w:rsid w:val="00F15791"/>
    <w:rsid w:val="00F172BC"/>
    <w:rsid w:val="00F17638"/>
    <w:rsid w:val="00F23D28"/>
    <w:rsid w:val="00F2566E"/>
    <w:rsid w:val="00F36327"/>
    <w:rsid w:val="00F62592"/>
    <w:rsid w:val="00F65F3F"/>
    <w:rsid w:val="00F66928"/>
    <w:rsid w:val="00F721BF"/>
    <w:rsid w:val="00F72266"/>
    <w:rsid w:val="00F8451C"/>
    <w:rsid w:val="00F8788F"/>
    <w:rsid w:val="00F94FCE"/>
    <w:rsid w:val="00F9765B"/>
    <w:rsid w:val="00FA514B"/>
    <w:rsid w:val="00FA7207"/>
    <w:rsid w:val="00FA7353"/>
    <w:rsid w:val="00FA775B"/>
    <w:rsid w:val="00FB184A"/>
    <w:rsid w:val="00FB71F7"/>
    <w:rsid w:val="00FC7A60"/>
    <w:rsid w:val="00FD6FA6"/>
    <w:rsid w:val="00FE3A60"/>
    <w:rsid w:val="00FE47EF"/>
    <w:rsid w:val="00FE6A4D"/>
    <w:rsid w:val="00FF0602"/>
    <w:rsid w:val="00FF21C8"/>
    <w:rsid w:val="00FF52E2"/>
    <w:rsid w:val="00FF5DC2"/>
    <w:rsid w:val="00FF6AB5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F2F559"/>
  <w15:chartTrackingRefBased/>
  <w15:docId w15:val="{4A92DEAE-6E90-467A-8602-E9CD3C83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678B2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a">
    <w:name w:val="heading 1"/>
    <w:aliases w:val="Заг_без_ном"/>
    <w:basedOn w:val="a3"/>
    <w:next w:val="a2"/>
    <w:link w:val="1b"/>
    <w:autoRedefine/>
    <w:uiPriority w:val="9"/>
    <w:qFormat/>
    <w:rsid w:val="00E92A20"/>
    <w:pPr>
      <w:keepNext/>
      <w:pageBreakBefore/>
      <w:spacing w:after="240"/>
      <w:jc w:val="center"/>
      <w:outlineLvl w:val="0"/>
    </w:pPr>
    <w:rPr>
      <w:caps/>
      <w:lang w:eastAsia="ru-RU"/>
    </w:rPr>
  </w:style>
  <w:style w:type="paragraph" w:styleId="2a">
    <w:name w:val="heading 2"/>
    <w:basedOn w:val="a2"/>
    <w:next w:val="a2"/>
    <w:link w:val="2b"/>
    <w:autoRedefine/>
    <w:uiPriority w:val="9"/>
    <w:unhideWhenUsed/>
    <w:qFormat/>
    <w:rsid w:val="006C4E19"/>
    <w:pPr>
      <w:keepNext/>
      <w:keepLines/>
      <w:jc w:val="center"/>
      <w:outlineLvl w:val="1"/>
    </w:pPr>
    <w:rPr>
      <w:rFonts w:eastAsiaTheme="majorEastAsia" w:cs="Times New Roman"/>
      <w:b/>
      <w:sz w:val="32"/>
      <w:szCs w:val="32"/>
    </w:rPr>
  </w:style>
  <w:style w:type="paragraph" w:styleId="3a">
    <w:name w:val="heading 3"/>
    <w:basedOn w:val="a2"/>
    <w:next w:val="a2"/>
    <w:link w:val="3b"/>
    <w:uiPriority w:val="9"/>
    <w:unhideWhenUsed/>
    <w:qFormat/>
    <w:rsid w:val="006C4E19"/>
    <w:pPr>
      <w:keepNext/>
      <w:keepLines/>
      <w:outlineLvl w:val="2"/>
    </w:pPr>
    <w:rPr>
      <w:rFonts w:eastAsiaTheme="majorEastAsia" w:cstheme="majorBidi"/>
      <w:b/>
      <w:bCs/>
      <w:szCs w:val="24"/>
    </w:rPr>
  </w:style>
  <w:style w:type="paragraph" w:styleId="44">
    <w:name w:val="heading 4"/>
    <w:basedOn w:val="a2"/>
    <w:next w:val="a2"/>
    <w:link w:val="45"/>
    <w:uiPriority w:val="9"/>
    <w:unhideWhenUsed/>
    <w:qFormat/>
    <w:rsid w:val="006C4E19"/>
    <w:pPr>
      <w:keepNext/>
      <w:keepLines/>
      <w:outlineLvl w:val="3"/>
    </w:pPr>
    <w:rPr>
      <w:rFonts w:eastAsiaTheme="majorEastAsia" w:cstheme="majorBidi"/>
      <w:b/>
      <w:iCs/>
      <w:color w:val="000000" w:themeColor="text1"/>
      <w:sz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aliases w:val="заголовок2"/>
    <w:next w:val="a2"/>
    <w:uiPriority w:val="1"/>
    <w:qFormat/>
    <w:rsid w:val="0051242D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b">
    <w:name w:val="Заголовок 1 Знак"/>
    <w:aliases w:val="Заг_без_ном Знак"/>
    <w:basedOn w:val="a4"/>
    <w:link w:val="1a"/>
    <w:uiPriority w:val="9"/>
    <w:rsid w:val="00E92A2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customStyle="1" w:styleId="2b">
    <w:name w:val="Заголовок 2 Знак"/>
    <w:basedOn w:val="a4"/>
    <w:link w:val="2a"/>
    <w:uiPriority w:val="9"/>
    <w:rsid w:val="006C4E19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3b">
    <w:name w:val="Заголовок 3 Знак"/>
    <w:basedOn w:val="a4"/>
    <w:link w:val="3a"/>
    <w:uiPriority w:val="9"/>
    <w:rsid w:val="006C4E19"/>
    <w:rPr>
      <w:rFonts w:ascii="Times New Roman" w:eastAsiaTheme="majorEastAsia" w:hAnsi="Times New Roman" w:cstheme="majorBidi"/>
      <w:b/>
      <w:bCs/>
      <w:sz w:val="28"/>
      <w:szCs w:val="24"/>
    </w:rPr>
  </w:style>
  <w:style w:type="character" w:customStyle="1" w:styleId="45">
    <w:name w:val="Заголовок 4 Знак"/>
    <w:basedOn w:val="a4"/>
    <w:link w:val="44"/>
    <w:uiPriority w:val="9"/>
    <w:rsid w:val="006C4E19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a3">
    <w:name w:val="Title"/>
    <w:basedOn w:val="a2"/>
    <w:next w:val="a2"/>
    <w:link w:val="a8"/>
    <w:autoRedefine/>
    <w:uiPriority w:val="10"/>
    <w:qFormat/>
    <w:rsid w:val="006C4E19"/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8">
    <w:name w:val="Заголовок Знак"/>
    <w:basedOn w:val="a4"/>
    <w:link w:val="a3"/>
    <w:uiPriority w:val="10"/>
    <w:rsid w:val="006C4E19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styleId="a9">
    <w:name w:val="Placeholder Text"/>
    <w:basedOn w:val="a4"/>
    <w:uiPriority w:val="99"/>
    <w:semiHidden/>
    <w:rsid w:val="006C4E19"/>
    <w:rPr>
      <w:color w:val="808080"/>
    </w:rPr>
  </w:style>
  <w:style w:type="table" w:styleId="aa">
    <w:name w:val="Table Grid"/>
    <w:basedOn w:val="a5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2"/>
    <w:link w:val="ac"/>
    <w:uiPriority w:val="34"/>
    <w:qFormat/>
    <w:rsid w:val="006C4E19"/>
    <w:pPr>
      <w:ind w:left="720"/>
    </w:pPr>
  </w:style>
  <w:style w:type="table" w:customStyle="1" w:styleId="1c">
    <w:name w:val="Сетка таблицы1"/>
    <w:basedOn w:val="a5"/>
    <w:next w:val="aa"/>
    <w:uiPriority w:val="3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a"/>
    <w:next w:val="a2"/>
    <w:uiPriority w:val="39"/>
    <w:unhideWhenUsed/>
    <w:qFormat/>
    <w:rsid w:val="006C4E1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2c">
    <w:name w:val="toc 2"/>
    <w:basedOn w:val="a2"/>
    <w:next w:val="a2"/>
    <w:autoRedefine/>
    <w:uiPriority w:val="39"/>
    <w:unhideWhenUsed/>
    <w:qFormat/>
    <w:rsid w:val="00467B47"/>
    <w:pPr>
      <w:tabs>
        <w:tab w:val="left" w:pos="426"/>
        <w:tab w:val="right" w:leader="dot" w:pos="9911"/>
      </w:tabs>
      <w:ind w:firstLine="0"/>
    </w:pPr>
    <w:rPr>
      <w:rFonts w:asciiTheme="minorHAnsi" w:hAnsiTheme="minorHAnsi" w:cstheme="minorHAnsi"/>
      <w:b/>
      <w:bCs/>
      <w:sz w:val="22"/>
    </w:rPr>
  </w:style>
  <w:style w:type="paragraph" w:styleId="3c">
    <w:name w:val="toc 3"/>
    <w:basedOn w:val="a2"/>
    <w:next w:val="a2"/>
    <w:autoRedefine/>
    <w:uiPriority w:val="39"/>
    <w:unhideWhenUsed/>
    <w:qFormat/>
    <w:rsid w:val="006C4E19"/>
    <w:pPr>
      <w:tabs>
        <w:tab w:val="left" w:pos="140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4"/>
    <w:uiPriority w:val="99"/>
    <w:unhideWhenUsed/>
    <w:rsid w:val="006C4E19"/>
    <w:rPr>
      <w:color w:val="0563C1" w:themeColor="hyperlink"/>
      <w:u w:val="single"/>
    </w:rPr>
  </w:style>
  <w:style w:type="table" w:customStyle="1" w:styleId="2d">
    <w:name w:val="Сетка таблицы2"/>
    <w:basedOn w:val="a5"/>
    <w:next w:val="aa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5"/>
    <w:next w:val="aa"/>
    <w:uiPriority w:val="59"/>
    <w:unhideWhenUsed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d">
    <w:name w:val="toc 1"/>
    <w:basedOn w:val="a2"/>
    <w:next w:val="a2"/>
    <w:autoRedefine/>
    <w:uiPriority w:val="39"/>
    <w:unhideWhenUsed/>
    <w:qFormat/>
    <w:rsid w:val="00E448A0"/>
    <w:pPr>
      <w:tabs>
        <w:tab w:val="left" w:pos="426"/>
        <w:tab w:val="right" w:leader="dot" w:pos="9911"/>
      </w:tabs>
      <w:ind w:firstLine="0"/>
      <w:jc w:val="center"/>
    </w:pPr>
    <w:rPr>
      <w:rFonts w:cs="Times New Roman"/>
      <w:noProof/>
      <w:szCs w:val="28"/>
    </w:rPr>
  </w:style>
  <w:style w:type="paragraph" w:styleId="af">
    <w:name w:val="header"/>
    <w:basedOn w:val="a2"/>
    <w:link w:val="af0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4"/>
    <w:link w:val="af"/>
    <w:uiPriority w:val="99"/>
    <w:rsid w:val="006C4E19"/>
    <w:rPr>
      <w:rFonts w:ascii="Times New Roman" w:hAnsi="Times New Roman"/>
      <w:sz w:val="28"/>
    </w:rPr>
  </w:style>
  <w:style w:type="paragraph" w:styleId="af1">
    <w:name w:val="footer"/>
    <w:basedOn w:val="a2"/>
    <w:link w:val="af2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4"/>
    <w:link w:val="af1"/>
    <w:uiPriority w:val="99"/>
    <w:rsid w:val="006C4E19"/>
    <w:rPr>
      <w:rFonts w:ascii="Times New Roman" w:hAnsi="Times New Roman"/>
      <w:sz w:val="28"/>
    </w:rPr>
  </w:style>
  <w:style w:type="paragraph" w:styleId="af3">
    <w:name w:val="caption"/>
    <w:basedOn w:val="a2"/>
    <w:next w:val="a2"/>
    <w:uiPriority w:val="35"/>
    <w:unhideWhenUsed/>
    <w:qFormat/>
    <w:rsid w:val="006C4E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Normal (Web)"/>
    <w:basedOn w:val="a2"/>
    <w:uiPriority w:val="99"/>
    <w:unhideWhenUsed/>
    <w:rsid w:val="006C4E1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e">
    <w:name w:val="Неразрешенное упоминание1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af5">
    <w:name w:val="Данные"/>
    <w:basedOn w:val="a2"/>
    <w:next w:val="a2"/>
    <w:rsid w:val="006C4E19"/>
    <w:pPr>
      <w:spacing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6">
    <w:name w:val="Заголовок таблицы"/>
    <w:basedOn w:val="a2"/>
    <w:next w:val="af5"/>
    <w:autoRedefine/>
    <w:rsid w:val="006C4E19"/>
    <w:pPr>
      <w:keepNext/>
      <w:keepLines/>
      <w:spacing w:line="240" w:lineRule="auto"/>
      <w:jc w:val="left"/>
    </w:pPr>
    <w:rPr>
      <w:rFonts w:eastAsia="Times New Roman" w:cs="Times New Roman"/>
      <w:i/>
      <w:sz w:val="24"/>
      <w:szCs w:val="24"/>
      <w:lang w:eastAsia="ru-RU"/>
    </w:rPr>
  </w:style>
  <w:style w:type="paragraph" w:customStyle="1" w:styleId="af7">
    <w:name w:val="Таблица"/>
    <w:basedOn w:val="a2"/>
    <w:next w:val="af5"/>
    <w:autoRedefine/>
    <w:rsid w:val="006C4E19"/>
    <w:pPr>
      <w:keepNext/>
      <w:keepLines/>
      <w:spacing w:before="240" w:line="240" w:lineRule="auto"/>
      <w:jc w:val="right"/>
    </w:pPr>
    <w:rPr>
      <w:rFonts w:eastAsia="Times New Roman" w:cs="Times New Roman"/>
      <w:i/>
      <w:sz w:val="24"/>
      <w:szCs w:val="24"/>
      <w:lang w:eastAsia="ru-RU"/>
    </w:rPr>
  </w:style>
  <w:style w:type="paragraph" w:styleId="46">
    <w:name w:val="toc 4"/>
    <w:basedOn w:val="a2"/>
    <w:next w:val="a2"/>
    <w:autoRedefine/>
    <w:uiPriority w:val="39"/>
    <w:unhideWhenUsed/>
    <w:rsid w:val="006C4E19"/>
    <w:pPr>
      <w:tabs>
        <w:tab w:val="left" w:pos="168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2"/>
    <w:next w:val="a2"/>
    <w:autoRedefine/>
    <w:uiPriority w:val="39"/>
    <w:semiHidden/>
    <w:unhideWhenUsed/>
    <w:rsid w:val="006C4E19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2"/>
    <w:next w:val="a2"/>
    <w:autoRedefine/>
    <w:uiPriority w:val="39"/>
    <w:semiHidden/>
    <w:unhideWhenUsed/>
    <w:rsid w:val="006C4E19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0">
    <w:name w:val="toc 7"/>
    <w:basedOn w:val="a2"/>
    <w:next w:val="a2"/>
    <w:autoRedefine/>
    <w:uiPriority w:val="39"/>
    <w:semiHidden/>
    <w:unhideWhenUsed/>
    <w:rsid w:val="006C4E1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0">
    <w:name w:val="toc 8"/>
    <w:basedOn w:val="a2"/>
    <w:next w:val="a2"/>
    <w:autoRedefine/>
    <w:uiPriority w:val="39"/>
    <w:semiHidden/>
    <w:unhideWhenUsed/>
    <w:rsid w:val="006C4E19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0">
    <w:name w:val="toc 9"/>
    <w:basedOn w:val="a2"/>
    <w:next w:val="a2"/>
    <w:autoRedefine/>
    <w:uiPriority w:val="39"/>
    <w:semiHidden/>
    <w:unhideWhenUsed/>
    <w:rsid w:val="006C4E19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1">
    <w:name w:val="Текущий список1"/>
    <w:uiPriority w:val="99"/>
    <w:rsid w:val="006C4E19"/>
    <w:pPr>
      <w:numPr>
        <w:numId w:val="1"/>
      </w:numPr>
    </w:pPr>
  </w:style>
  <w:style w:type="numbering" w:customStyle="1" w:styleId="2">
    <w:name w:val="Текущий список2"/>
    <w:uiPriority w:val="99"/>
    <w:rsid w:val="006C4E19"/>
    <w:pPr>
      <w:numPr>
        <w:numId w:val="2"/>
      </w:numPr>
    </w:pPr>
  </w:style>
  <w:style w:type="numbering" w:customStyle="1" w:styleId="3">
    <w:name w:val="Текущий список3"/>
    <w:uiPriority w:val="99"/>
    <w:rsid w:val="006C4E19"/>
    <w:pPr>
      <w:numPr>
        <w:numId w:val="3"/>
      </w:numPr>
    </w:pPr>
  </w:style>
  <w:style w:type="numbering" w:customStyle="1" w:styleId="4">
    <w:name w:val="Текущий список4"/>
    <w:uiPriority w:val="99"/>
    <w:rsid w:val="006C4E19"/>
    <w:pPr>
      <w:numPr>
        <w:numId w:val="4"/>
      </w:numPr>
    </w:pPr>
  </w:style>
  <w:style w:type="numbering" w:customStyle="1" w:styleId="5">
    <w:name w:val="Текущий список5"/>
    <w:uiPriority w:val="99"/>
    <w:rsid w:val="006C4E19"/>
    <w:pPr>
      <w:numPr>
        <w:numId w:val="5"/>
      </w:numPr>
    </w:pPr>
  </w:style>
  <w:style w:type="numbering" w:customStyle="1" w:styleId="6">
    <w:name w:val="Текущий список6"/>
    <w:uiPriority w:val="99"/>
    <w:rsid w:val="006C4E19"/>
    <w:pPr>
      <w:numPr>
        <w:numId w:val="6"/>
      </w:numPr>
    </w:pPr>
  </w:style>
  <w:style w:type="numbering" w:customStyle="1" w:styleId="7">
    <w:name w:val="Текущий список7"/>
    <w:uiPriority w:val="99"/>
    <w:rsid w:val="006C4E19"/>
    <w:pPr>
      <w:numPr>
        <w:numId w:val="7"/>
      </w:numPr>
    </w:pPr>
  </w:style>
  <w:style w:type="numbering" w:customStyle="1" w:styleId="8">
    <w:name w:val="Текущий список8"/>
    <w:uiPriority w:val="99"/>
    <w:rsid w:val="006C4E19"/>
    <w:pPr>
      <w:numPr>
        <w:numId w:val="8"/>
      </w:numPr>
    </w:pPr>
  </w:style>
  <w:style w:type="numbering" w:customStyle="1" w:styleId="9">
    <w:name w:val="Текущий список9"/>
    <w:uiPriority w:val="99"/>
    <w:rsid w:val="006C4E19"/>
    <w:pPr>
      <w:numPr>
        <w:numId w:val="9"/>
      </w:numPr>
    </w:pPr>
  </w:style>
  <w:style w:type="numbering" w:customStyle="1" w:styleId="10">
    <w:name w:val="Текущий список10"/>
    <w:uiPriority w:val="99"/>
    <w:rsid w:val="006C4E19"/>
    <w:pPr>
      <w:numPr>
        <w:numId w:val="10"/>
      </w:numPr>
    </w:pPr>
  </w:style>
  <w:style w:type="numbering" w:customStyle="1" w:styleId="11">
    <w:name w:val="Текущий список11"/>
    <w:uiPriority w:val="99"/>
    <w:rsid w:val="006C4E19"/>
    <w:pPr>
      <w:numPr>
        <w:numId w:val="11"/>
      </w:numPr>
    </w:pPr>
  </w:style>
  <w:style w:type="numbering" w:customStyle="1" w:styleId="12">
    <w:name w:val="Текущий список12"/>
    <w:uiPriority w:val="99"/>
    <w:rsid w:val="006C4E19"/>
    <w:pPr>
      <w:numPr>
        <w:numId w:val="12"/>
      </w:numPr>
    </w:pPr>
  </w:style>
  <w:style w:type="numbering" w:customStyle="1" w:styleId="13">
    <w:name w:val="Текущий список13"/>
    <w:uiPriority w:val="99"/>
    <w:rsid w:val="006C4E19"/>
    <w:pPr>
      <w:numPr>
        <w:numId w:val="13"/>
      </w:numPr>
    </w:pPr>
  </w:style>
  <w:style w:type="numbering" w:customStyle="1" w:styleId="140">
    <w:name w:val="Текущий список14"/>
    <w:uiPriority w:val="99"/>
    <w:rsid w:val="006C4E19"/>
    <w:pPr>
      <w:numPr>
        <w:numId w:val="14"/>
      </w:numPr>
    </w:pPr>
  </w:style>
  <w:style w:type="numbering" w:customStyle="1" w:styleId="15">
    <w:name w:val="Текущий список15"/>
    <w:uiPriority w:val="99"/>
    <w:rsid w:val="006C4E19"/>
    <w:pPr>
      <w:numPr>
        <w:numId w:val="15"/>
      </w:numPr>
    </w:pPr>
  </w:style>
  <w:style w:type="numbering" w:customStyle="1" w:styleId="16">
    <w:name w:val="Текущий список16"/>
    <w:uiPriority w:val="99"/>
    <w:rsid w:val="006C4E19"/>
    <w:pPr>
      <w:numPr>
        <w:numId w:val="16"/>
      </w:numPr>
    </w:pPr>
  </w:style>
  <w:style w:type="numbering" w:customStyle="1" w:styleId="17">
    <w:name w:val="Текущий список17"/>
    <w:uiPriority w:val="99"/>
    <w:rsid w:val="006C4E19"/>
    <w:pPr>
      <w:numPr>
        <w:numId w:val="17"/>
      </w:numPr>
    </w:pPr>
  </w:style>
  <w:style w:type="numbering" w:customStyle="1" w:styleId="18">
    <w:name w:val="Текущий список18"/>
    <w:uiPriority w:val="99"/>
    <w:rsid w:val="006C4E19"/>
    <w:pPr>
      <w:numPr>
        <w:numId w:val="18"/>
      </w:numPr>
    </w:pPr>
  </w:style>
  <w:style w:type="numbering" w:customStyle="1" w:styleId="19">
    <w:name w:val="Текущий список19"/>
    <w:uiPriority w:val="99"/>
    <w:rsid w:val="006C4E19"/>
    <w:pPr>
      <w:numPr>
        <w:numId w:val="19"/>
      </w:numPr>
    </w:pPr>
  </w:style>
  <w:style w:type="numbering" w:customStyle="1" w:styleId="200">
    <w:name w:val="Текущий список20"/>
    <w:uiPriority w:val="99"/>
    <w:rsid w:val="006C4E19"/>
    <w:pPr>
      <w:numPr>
        <w:numId w:val="20"/>
      </w:numPr>
    </w:pPr>
  </w:style>
  <w:style w:type="numbering" w:customStyle="1" w:styleId="21">
    <w:name w:val="Текущий список21"/>
    <w:uiPriority w:val="99"/>
    <w:rsid w:val="006C4E19"/>
    <w:pPr>
      <w:numPr>
        <w:numId w:val="21"/>
      </w:numPr>
    </w:pPr>
  </w:style>
  <w:style w:type="numbering" w:customStyle="1" w:styleId="220">
    <w:name w:val="Текущий список22"/>
    <w:uiPriority w:val="99"/>
    <w:rsid w:val="006C4E19"/>
    <w:pPr>
      <w:numPr>
        <w:numId w:val="22"/>
      </w:numPr>
    </w:pPr>
  </w:style>
  <w:style w:type="numbering" w:customStyle="1" w:styleId="230">
    <w:name w:val="Текущий список23"/>
    <w:uiPriority w:val="99"/>
    <w:rsid w:val="006C4E19"/>
    <w:pPr>
      <w:numPr>
        <w:numId w:val="23"/>
      </w:numPr>
    </w:pPr>
  </w:style>
  <w:style w:type="numbering" w:customStyle="1" w:styleId="24">
    <w:name w:val="Текущий список24"/>
    <w:uiPriority w:val="99"/>
    <w:rsid w:val="006C4E19"/>
    <w:pPr>
      <w:numPr>
        <w:numId w:val="25"/>
      </w:numPr>
    </w:pPr>
  </w:style>
  <w:style w:type="numbering" w:customStyle="1" w:styleId="25">
    <w:name w:val="Текущий список25"/>
    <w:uiPriority w:val="99"/>
    <w:rsid w:val="006C4E19"/>
    <w:pPr>
      <w:numPr>
        <w:numId w:val="26"/>
      </w:numPr>
    </w:pPr>
  </w:style>
  <w:style w:type="numbering" w:customStyle="1" w:styleId="26">
    <w:name w:val="Текущий список26"/>
    <w:uiPriority w:val="99"/>
    <w:rsid w:val="006C4E19"/>
    <w:pPr>
      <w:numPr>
        <w:numId w:val="27"/>
      </w:numPr>
    </w:pPr>
  </w:style>
  <w:style w:type="numbering" w:customStyle="1" w:styleId="27">
    <w:name w:val="Текущий список27"/>
    <w:uiPriority w:val="99"/>
    <w:rsid w:val="006C4E19"/>
    <w:pPr>
      <w:numPr>
        <w:numId w:val="28"/>
      </w:numPr>
    </w:pPr>
  </w:style>
  <w:style w:type="numbering" w:customStyle="1" w:styleId="28">
    <w:name w:val="Текущий список28"/>
    <w:uiPriority w:val="99"/>
    <w:rsid w:val="006C4E19"/>
    <w:pPr>
      <w:numPr>
        <w:numId w:val="29"/>
      </w:numPr>
    </w:pPr>
  </w:style>
  <w:style w:type="numbering" w:customStyle="1" w:styleId="29">
    <w:name w:val="Текущий список29"/>
    <w:uiPriority w:val="99"/>
    <w:rsid w:val="006C4E19"/>
    <w:pPr>
      <w:numPr>
        <w:numId w:val="30"/>
      </w:numPr>
    </w:pPr>
  </w:style>
  <w:style w:type="numbering" w:customStyle="1" w:styleId="300">
    <w:name w:val="Текущий список30"/>
    <w:uiPriority w:val="99"/>
    <w:rsid w:val="006C4E19"/>
    <w:pPr>
      <w:numPr>
        <w:numId w:val="31"/>
      </w:numPr>
    </w:pPr>
  </w:style>
  <w:style w:type="numbering" w:customStyle="1" w:styleId="310">
    <w:name w:val="Текущий список31"/>
    <w:uiPriority w:val="99"/>
    <w:rsid w:val="006C4E19"/>
    <w:pPr>
      <w:numPr>
        <w:numId w:val="32"/>
      </w:numPr>
    </w:pPr>
  </w:style>
  <w:style w:type="paragraph" w:customStyle="1" w:styleId="a">
    <w:name w:val="Нумерован"/>
    <w:basedOn w:val="ab"/>
    <w:autoRedefine/>
    <w:qFormat/>
    <w:rsid w:val="009C713C"/>
    <w:pPr>
      <w:numPr>
        <w:numId w:val="24"/>
      </w:numPr>
    </w:pPr>
    <w:rPr>
      <w:rFonts w:cs="Times New Roman"/>
      <w:sz w:val="32"/>
      <w:szCs w:val="28"/>
    </w:rPr>
  </w:style>
  <w:style w:type="numbering" w:customStyle="1" w:styleId="34">
    <w:name w:val="Текущий список34"/>
    <w:uiPriority w:val="99"/>
    <w:rsid w:val="006C4E19"/>
    <w:pPr>
      <w:numPr>
        <w:numId w:val="35"/>
      </w:numPr>
    </w:pPr>
  </w:style>
  <w:style w:type="numbering" w:customStyle="1" w:styleId="32">
    <w:name w:val="Текущий список32"/>
    <w:uiPriority w:val="99"/>
    <w:rsid w:val="006C4E19"/>
    <w:pPr>
      <w:numPr>
        <w:numId w:val="33"/>
      </w:numPr>
    </w:pPr>
  </w:style>
  <w:style w:type="numbering" w:customStyle="1" w:styleId="33">
    <w:name w:val="Текущий список33"/>
    <w:uiPriority w:val="99"/>
    <w:rsid w:val="006C4E19"/>
    <w:pPr>
      <w:numPr>
        <w:numId w:val="34"/>
      </w:numPr>
    </w:pPr>
  </w:style>
  <w:style w:type="numbering" w:customStyle="1" w:styleId="35">
    <w:name w:val="Текущий список35"/>
    <w:uiPriority w:val="99"/>
    <w:rsid w:val="006C4E19"/>
    <w:pPr>
      <w:numPr>
        <w:numId w:val="36"/>
      </w:numPr>
    </w:pPr>
  </w:style>
  <w:style w:type="numbering" w:customStyle="1" w:styleId="36">
    <w:name w:val="Текущий список36"/>
    <w:uiPriority w:val="99"/>
    <w:rsid w:val="006C4E19"/>
    <w:pPr>
      <w:numPr>
        <w:numId w:val="37"/>
      </w:numPr>
    </w:pPr>
  </w:style>
  <w:style w:type="numbering" w:customStyle="1" w:styleId="37">
    <w:name w:val="Текущий список37"/>
    <w:uiPriority w:val="99"/>
    <w:rsid w:val="006C4E19"/>
    <w:pPr>
      <w:numPr>
        <w:numId w:val="38"/>
      </w:numPr>
    </w:pPr>
  </w:style>
  <w:style w:type="numbering" w:customStyle="1" w:styleId="38">
    <w:name w:val="Текущий список38"/>
    <w:uiPriority w:val="99"/>
    <w:rsid w:val="006C4E19"/>
    <w:pPr>
      <w:numPr>
        <w:numId w:val="39"/>
      </w:numPr>
    </w:pPr>
  </w:style>
  <w:style w:type="numbering" w:customStyle="1" w:styleId="39">
    <w:name w:val="Текущий список39"/>
    <w:uiPriority w:val="99"/>
    <w:rsid w:val="006C4E19"/>
    <w:pPr>
      <w:numPr>
        <w:numId w:val="40"/>
      </w:numPr>
    </w:pPr>
  </w:style>
  <w:style w:type="paragraph" w:styleId="af8">
    <w:name w:val="Body Text"/>
    <w:aliases w:val="Аннотация и содержание"/>
    <w:basedOn w:val="a2"/>
    <w:next w:val="a2"/>
    <w:link w:val="af9"/>
    <w:uiPriority w:val="1"/>
    <w:qFormat/>
    <w:rsid w:val="006C4E19"/>
    <w:pPr>
      <w:widowControl w:val="0"/>
      <w:autoSpaceDE w:val="0"/>
      <w:autoSpaceDN w:val="0"/>
      <w:spacing w:after="240"/>
      <w:jc w:val="center"/>
    </w:pPr>
    <w:rPr>
      <w:rFonts w:eastAsia="Times New Roman" w:cs="Times New Roman"/>
      <w:b/>
      <w:bCs/>
      <w:sz w:val="36"/>
      <w:szCs w:val="36"/>
      <w:lang w:eastAsia="ru-RU" w:bidi="ru-RU"/>
    </w:rPr>
  </w:style>
  <w:style w:type="character" w:customStyle="1" w:styleId="af9">
    <w:name w:val="Основной текст Знак"/>
    <w:aliases w:val="Аннотация и содержание Знак"/>
    <w:basedOn w:val="a4"/>
    <w:link w:val="af8"/>
    <w:uiPriority w:val="1"/>
    <w:rsid w:val="006C4E19"/>
    <w:rPr>
      <w:rFonts w:ascii="Times New Roman" w:eastAsia="Times New Roman" w:hAnsi="Times New Roman" w:cs="Times New Roman"/>
      <w:b/>
      <w:bCs/>
      <w:sz w:val="36"/>
      <w:szCs w:val="36"/>
      <w:lang w:eastAsia="ru-RU" w:bidi="ru-RU"/>
    </w:rPr>
  </w:style>
  <w:style w:type="numbering" w:customStyle="1" w:styleId="40">
    <w:name w:val="Текущий список40"/>
    <w:uiPriority w:val="99"/>
    <w:rsid w:val="006C4E19"/>
    <w:pPr>
      <w:numPr>
        <w:numId w:val="41"/>
      </w:numPr>
    </w:pPr>
  </w:style>
  <w:style w:type="numbering" w:customStyle="1" w:styleId="41">
    <w:name w:val="Текущий список41"/>
    <w:uiPriority w:val="99"/>
    <w:rsid w:val="006C4E19"/>
    <w:pPr>
      <w:numPr>
        <w:numId w:val="42"/>
      </w:numPr>
    </w:pPr>
  </w:style>
  <w:style w:type="numbering" w:customStyle="1" w:styleId="42">
    <w:name w:val="Текущий список42"/>
    <w:uiPriority w:val="99"/>
    <w:rsid w:val="006C4E19"/>
    <w:pPr>
      <w:numPr>
        <w:numId w:val="43"/>
      </w:numPr>
    </w:pPr>
  </w:style>
  <w:style w:type="numbering" w:customStyle="1" w:styleId="43">
    <w:name w:val="Текущий список43"/>
    <w:uiPriority w:val="99"/>
    <w:rsid w:val="006C4E19"/>
    <w:pPr>
      <w:numPr>
        <w:numId w:val="44"/>
      </w:numPr>
    </w:pPr>
  </w:style>
  <w:style w:type="character" w:styleId="afa">
    <w:name w:val="FollowedHyperlink"/>
    <w:basedOn w:val="a4"/>
    <w:uiPriority w:val="99"/>
    <w:semiHidden/>
    <w:unhideWhenUsed/>
    <w:rsid w:val="006C4E19"/>
    <w:rPr>
      <w:color w:val="954F72" w:themeColor="followedHyperlink"/>
      <w:u w:val="single"/>
    </w:rPr>
  </w:style>
  <w:style w:type="character" w:styleId="afb">
    <w:name w:val="page number"/>
    <w:basedOn w:val="a4"/>
    <w:uiPriority w:val="99"/>
    <w:semiHidden/>
    <w:unhideWhenUsed/>
    <w:rsid w:val="006C4E19"/>
  </w:style>
  <w:style w:type="character" w:customStyle="1" w:styleId="2e">
    <w:name w:val="Неразрешенное упоминание2"/>
    <w:basedOn w:val="a4"/>
    <w:uiPriority w:val="99"/>
    <w:semiHidden/>
    <w:unhideWhenUsed/>
    <w:rsid w:val="00EB0BA6"/>
    <w:rPr>
      <w:color w:val="605E5C"/>
      <w:shd w:val="clear" w:color="auto" w:fill="E1DFDD"/>
    </w:rPr>
  </w:style>
  <w:style w:type="paragraph" w:customStyle="1" w:styleId="afc">
    <w:name w:val="Текст статьи"/>
    <w:basedOn w:val="a2"/>
    <w:rsid w:val="006C4E19"/>
    <w:pPr>
      <w:spacing w:line="240" w:lineRule="auto"/>
    </w:pPr>
    <w:rPr>
      <w:rFonts w:eastAsia="Times New Roman" w:cs="Times New Roman"/>
      <w:szCs w:val="24"/>
      <w:lang w:eastAsia="ru-RU"/>
    </w:rPr>
  </w:style>
  <w:style w:type="paragraph" w:customStyle="1" w:styleId="23">
    <w:name w:val="2 ур"/>
    <w:basedOn w:val="2a"/>
    <w:link w:val="2f"/>
    <w:autoRedefine/>
    <w:qFormat/>
    <w:rsid w:val="00467B47"/>
    <w:pPr>
      <w:keepLines w:val="0"/>
      <w:numPr>
        <w:ilvl w:val="1"/>
        <w:numId w:val="48"/>
      </w:numPr>
      <w:spacing w:before="480" w:after="240"/>
      <w:ind w:left="0" w:firstLine="709"/>
      <w:contextualSpacing w:val="0"/>
      <w:jc w:val="both"/>
    </w:pPr>
    <w:rPr>
      <w:shd w:val="clear" w:color="auto" w:fill="FFFFFF"/>
    </w:rPr>
  </w:style>
  <w:style w:type="character" w:customStyle="1" w:styleId="2f">
    <w:name w:val="2 ур Знак"/>
    <w:basedOn w:val="2b"/>
    <w:link w:val="23"/>
    <w:rsid w:val="00467B47"/>
    <w:rPr>
      <w:rFonts w:ascii="Times New Roman" w:eastAsiaTheme="majorEastAsia" w:hAnsi="Times New Roman" w:cs="Times New Roman"/>
      <w:b/>
      <w:sz w:val="32"/>
      <w:szCs w:val="32"/>
    </w:rPr>
  </w:style>
  <w:style w:type="paragraph" w:customStyle="1" w:styleId="31">
    <w:name w:val="3 ур"/>
    <w:basedOn w:val="3a"/>
    <w:link w:val="3d"/>
    <w:autoRedefine/>
    <w:qFormat/>
    <w:rsid w:val="00467B47"/>
    <w:pPr>
      <w:numPr>
        <w:ilvl w:val="2"/>
        <w:numId w:val="48"/>
      </w:numPr>
      <w:spacing w:before="480" w:after="240"/>
      <w:ind w:left="0" w:firstLine="709"/>
    </w:pPr>
    <w:rPr>
      <w:szCs w:val="28"/>
    </w:rPr>
  </w:style>
  <w:style w:type="character" w:customStyle="1" w:styleId="3d">
    <w:name w:val="3 ур Знак"/>
    <w:basedOn w:val="3b"/>
    <w:link w:val="31"/>
    <w:rsid w:val="00467B47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fd">
    <w:name w:val="текст"/>
    <w:basedOn w:val="a2"/>
    <w:link w:val="afe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afe">
    <w:name w:val="текст Знак"/>
    <w:basedOn w:val="a4"/>
    <w:link w:val="afd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f">
    <w:name w:val="annotation reference"/>
    <w:basedOn w:val="a4"/>
    <w:uiPriority w:val="99"/>
    <w:semiHidden/>
    <w:unhideWhenUsed/>
    <w:rsid w:val="006C4E19"/>
    <w:rPr>
      <w:sz w:val="16"/>
      <w:szCs w:val="16"/>
    </w:rPr>
  </w:style>
  <w:style w:type="paragraph" w:styleId="aff0">
    <w:name w:val="annotation text"/>
    <w:basedOn w:val="a2"/>
    <w:link w:val="aff1"/>
    <w:uiPriority w:val="99"/>
    <w:unhideWhenUsed/>
    <w:rsid w:val="006C4E19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4"/>
    <w:link w:val="aff0"/>
    <w:uiPriority w:val="99"/>
    <w:rsid w:val="006C4E19"/>
    <w:rPr>
      <w:rFonts w:ascii="Times New Roman" w:hAnsi="Times New Roman"/>
      <w:sz w:val="20"/>
      <w:szCs w:val="20"/>
    </w:rPr>
  </w:style>
  <w:style w:type="paragraph" w:customStyle="1" w:styleId="1f">
    <w:name w:val="с точкой 1"/>
    <w:basedOn w:val="afd"/>
    <w:link w:val="1f0"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0">
    <w:name w:val="с точкой 1 Знак"/>
    <w:basedOn w:val="afe"/>
    <w:link w:val="1f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4">
    <w:name w:val="с цифрой 1"/>
    <w:basedOn w:val="1f"/>
    <w:link w:val="1f1"/>
    <w:rsid w:val="006C4E19"/>
    <w:pPr>
      <w:numPr>
        <w:numId w:val="47"/>
      </w:numPr>
    </w:pPr>
  </w:style>
  <w:style w:type="character" w:customStyle="1" w:styleId="ac">
    <w:name w:val="Абзац списка Знак"/>
    <w:basedOn w:val="a4"/>
    <w:link w:val="ab"/>
    <w:uiPriority w:val="34"/>
    <w:rsid w:val="006C4E19"/>
    <w:rPr>
      <w:rFonts w:ascii="Times New Roman" w:hAnsi="Times New Roman"/>
      <w:sz w:val="28"/>
    </w:rPr>
  </w:style>
  <w:style w:type="character" w:customStyle="1" w:styleId="1f1">
    <w:name w:val="с цифрой 1 Знак"/>
    <w:basedOn w:val="ac"/>
    <w:link w:val="1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2">
    <w:name w:val="картинка 1"/>
    <w:basedOn w:val="a2"/>
    <w:link w:val="1f3"/>
    <w:qFormat/>
    <w:rsid w:val="006C4E19"/>
    <w:pPr>
      <w:tabs>
        <w:tab w:val="left" w:pos="360"/>
        <w:tab w:val="left" w:pos="900"/>
      </w:tabs>
      <w:spacing w:after="120" w:line="240" w:lineRule="auto"/>
      <w:jc w:val="center"/>
    </w:pPr>
    <w:rPr>
      <w:rFonts w:eastAsia="Times New Roman" w:cs="Times New Roman"/>
      <w:b/>
      <w:color w:val="000000"/>
      <w:sz w:val="24"/>
      <w:szCs w:val="24"/>
      <w:lang w:eastAsia="ru-RU"/>
    </w:rPr>
  </w:style>
  <w:style w:type="character" w:customStyle="1" w:styleId="1f3">
    <w:name w:val="картинка 1 Знак"/>
    <w:basedOn w:val="afe"/>
    <w:link w:val="1f2"/>
    <w:rsid w:val="006C4E19"/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ff2">
    <w:name w:val="удалено"/>
    <w:basedOn w:val="31"/>
    <w:link w:val="aff3"/>
    <w:rsid w:val="00EB0BA6"/>
    <w:pPr>
      <w:numPr>
        <w:ilvl w:val="0"/>
        <w:numId w:val="0"/>
      </w:numPr>
      <w:tabs>
        <w:tab w:val="num" w:pos="567"/>
      </w:tabs>
      <w:ind w:left="709" w:hanging="142"/>
      <w:outlineLvl w:val="3"/>
    </w:pPr>
  </w:style>
  <w:style w:type="character" w:customStyle="1" w:styleId="aff3">
    <w:name w:val="удалено Знак"/>
    <w:basedOn w:val="3d"/>
    <w:link w:val="aff2"/>
    <w:rsid w:val="00EB0BA6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1f4">
    <w:name w:val="текст 1"/>
    <w:basedOn w:val="a2"/>
    <w:link w:val="1f5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1f5">
    <w:name w:val="текст 1 Знак"/>
    <w:basedOn w:val="a4"/>
    <w:link w:val="1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6">
    <w:name w:val="маркированный список 1"/>
    <w:basedOn w:val="1f4"/>
    <w:link w:val="1f7"/>
    <w:qFormat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7">
    <w:name w:val="маркированный список 1 Знак"/>
    <w:basedOn w:val="1f5"/>
    <w:link w:val="1f6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f4">
    <w:name w:val="нумероанный текст"/>
    <w:basedOn w:val="1f6"/>
    <w:link w:val="aff5"/>
    <w:qFormat/>
    <w:rsid w:val="006C4E19"/>
  </w:style>
  <w:style w:type="character" w:customStyle="1" w:styleId="aff5">
    <w:name w:val="нумероанный текст Знак"/>
    <w:basedOn w:val="ac"/>
    <w:link w:val="af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6C4E1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2"/>
    <w:uiPriority w:val="1"/>
    <w:qFormat/>
    <w:rsid w:val="006C4E19"/>
    <w:pPr>
      <w:widowControl w:val="0"/>
      <w:autoSpaceDE w:val="0"/>
      <w:autoSpaceDN w:val="0"/>
      <w:spacing w:line="240" w:lineRule="auto"/>
      <w:jc w:val="center"/>
    </w:pPr>
    <w:rPr>
      <w:rFonts w:eastAsia="Times New Roman" w:cs="Times New Roman"/>
      <w:sz w:val="22"/>
    </w:rPr>
  </w:style>
  <w:style w:type="paragraph" w:styleId="aff6">
    <w:name w:val="Subtitle"/>
    <w:basedOn w:val="a2"/>
    <w:next w:val="a2"/>
    <w:link w:val="aff7"/>
    <w:uiPriority w:val="2"/>
    <w:qFormat/>
    <w:rsid w:val="006C4E19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after="120"/>
      <w:ind w:left="144" w:firstLine="709"/>
      <w:jc w:val="left"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ff7">
    <w:name w:val="Подзаголовок Знак"/>
    <w:basedOn w:val="a4"/>
    <w:link w:val="aff6"/>
    <w:uiPriority w:val="2"/>
    <w:rsid w:val="006C4E19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5B9BD5" w:themeFill="accent5"/>
    </w:rPr>
  </w:style>
  <w:style w:type="paragraph" w:customStyle="1" w:styleId="47">
    <w:name w:val="4 ур"/>
    <w:basedOn w:val="30"/>
    <w:link w:val="48"/>
    <w:qFormat/>
    <w:rsid w:val="006C4E19"/>
    <w:pPr>
      <w:tabs>
        <w:tab w:val="left" w:pos="1701"/>
      </w:tabs>
      <w:ind w:left="0" w:firstLine="709"/>
    </w:pPr>
  </w:style>
  <w:style w:type="character" w:customStyle="1" w:styleId="48">
    <w:name w:val="4 ур Знак"/>
    <w:basedOn w:val="3e"/>
    <w:link w:val="47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1">
    <w:name w:val="СПИСОК М"/>
    <w:basedOn w:val="ab"/>
    <w:link w:val="aff8"/>
    <w:qFormat/>
    <w:rsid w:val="006C4E19"/>
    <w:pPr>
      <w:numPr>
        <w:numId w:val="46"/>
      </w:numPr>
      <w:ind w:left="1276" w:hanging="567"/>
    </w:pPr>
    <w:rPr>
      <w:rFonts w:cs="Times New Roman"/>
      <w:szCs w:val="28"/>
    </w:rPr>
  </w:style>
  <w:style w:type="character" w:customStyle="1" w:styleId="aff8">
    <w:name w:val="СПИСОК М Знак"/>
    <w:basedOn w:val="a4"/>
    <w:link w:val="a1"/>
    <w:rsid w:val="006C4E19"/>
    <w:rPr>
      <w:rFonts w:ascii="Times New Roman" w:hAnsi="Times New Roman" w:cs="Times New Roman"/>
      <w:sz w:val="28"/>
      <w:szCs w:val="28"/>
    </w:rPr>
  </w:style>
  <w:style w:type="paragraph" w:styleId="aff9">
    <w:name w:val="annotation subject"/>
    <w:basedOn w:val="aff0"/>
    <w:next w:val="aff0"/>
    <w:link w:val="affa"/>
    <w:uiPriority w:val="99"/>
    <w:semiHidden/>
    <w:unhideWhenUsed/>
    <w:rsid w:val="000651DE"/>
    <w:rPr>
      <w:b/>
      <w:bCs/>
    </w:rPr>
  </w:style>
  <w:style w:type="character" w:customStyle="1" w:styleId="affa">
    <w:name w:val="Тема примечания Знак"/>
    <w:basedOn w:val="aff1"/>
    <w:link w:val="aff9"/>
    <w:uiPriority w:val="99"/>
    <w:semiHidden/>
    <w:rsid w:val="000651DE"/>
    <w:rPr>
      <w:rFonts w:ascii="Times New Roman" w:hAnsi="Times New Roman"/>
      <w:b/>
      <w:bCs/>
      <w:sz w:val="20"/>
      <w:szCs w:val="20"/>
    </w:rPr>
  </w:style>
  <w:style w:type="paragraph" w:customStyle="1" w:styleId="3f">
    <w:name w:val="Мой заголовок 3"/>
    <w:basedOn w:val="ab"/>
    <w:qFormat/>
    <w:rsid w:val="006C4E19"/>
    <w:pPr>
      <w:ind w:left="0"/>
    </w:pPr>
    <w:rPr>
      <w:rFonts w:cs="Times New Roman"/>
      <w:sz w:val="32"/>
      <w:szCs w:val="28"/>
    </w:rPr>
  </w:style>
  <w:style w:type="character" w:customStyle="1" w:styleId="apple-converted-space">
    <w:name w:val="apple-converted-space"/>
    <w:basedOn w:val="a4"/>
    <w:rsid w:val="006C4E19"/>
  </w:style>
  <w:style w:type="character" w:customStyle="1" w:styleId="3f0">
    <w:name w:val="Неразрешенное упоминание3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30">
    <w:name w:val="микрожопа 3"/>
    <w:basedOn w:val="31"/>
    <w:link w:val="3e"/>
    <w:rsid w:val="006C4E19"/>
    <w:pPr>
      <w:numPr>
        <w:ilvl w:val="3"/>
        <w:numId w:val="45"/>
      </w:numPr>
      <w:outlineLvl w:val="3"/>
    </w:pPr>
  </w:style>
  <w:style w:type="character" w:customStyle="1" w:styleId="3e">
    <w:name w:val="микрожопа 3 Знак"/>
    <w:basedOn w:val="3d"/>
    <w:link w:val="30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ffb">
    <w:name w:val="Balloon Text"/>
    <w:basedOn w:val="a2"/>
    <w:link w:val="affc"/>
    <w:uiPriority w:val="99"/>
    <w:semiHidden/>
    <w:unhideWhenUsed/>
    <w:rsid w:val="004C33B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c">
    <w:name w:val="Текст выноски Знак"/>
    <w:basedOn w:val="a4"/>
    <w:link w:val="affb"/>
    <w:uiPriority w:val="99"/>
    <w:semiHidden/>
    <w:rsid w:val="004C33BE"/>
    <w:rPr>
      <w:rFonts w:ascii="Segoe UI" w:hAnsi="Segoe UI" w:cs="Segoe UI"/>
      <w:sz w:val="18"/>
      <w:szCs w:val="18"/>
    </w:rPr>
  </w:style>
  <w:style w:type="paragraph" w:customStyle="1" w:styleId="a0">
    <w:name w:val="Заг_с_цифрой"/>
    <w:next w:val="a2"/>
    <w:autoRedefine/>
    <w:qFormat/>
    <w:rsid w:val="00E678B2"/>
    <w:pPr>
      <w:numPr>
        <w:numId w:val="48"/>
      </w:numPr>
      <w:spacing w:after="240" w:line="360" w:lineRule="auto"/>
      <w:ind w:left="0" w:firstLine="709"/>
      <w:jc w:val="both"/>
      <w:outlineLvl w:val="0"/>
    </w:pPr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styleId="affd">
    <w:name w:val="Strong"/>
    <w:basedOn w:val="a4"/>
    <w:uiPriority w:val="22"/>
    <w:qFormat/>
    <w:rsid w:val="00D62866"/>
    <w:rPr>
      <w:b/>
      <w:bCs/>
    </w:rPr>
  </w:style>
  <w:style w:type="character" w:styleId="affe">
    <w:name w:val="Unresolved Mention"/>
    <w:basedOn w:val="a4"/>
    <w:uiPriority w:val="99"/>
    <w:semiHidden/>
    <w:unhideWhenUsed/>
    <w:rsid w:val="00D62866"/>
    <w:rPr>
      <w:color w:val="605E5C"/>
      <w:shd w:val="clear" w:color="auto" w:fill="E1DFDD"/>
    </w:rPr>
  </w:style>
  <w:style w:type="character" w:customStyle="1" w:styleId="docdata">
    <w:name w:val="docdata"/>
    <w:aliases w:val="docy,v5,1103,bqiaagaaeyqcaaagiaiaaao2awaabcqdaaaaaaaaaaaaaaaaaaaaaaaaaaaaaaaaaaaaaaaaaaaaaaaaaaaaaaaaaaaaaaaaaaaaaaaaaaaaaaaaaaaaaaaaaaaaaaaaaaaaaaaaaaaaaaaaaaaaaaaaaaaaaaaaaaaaaaaaaaaaaaaaaaaaaaaaaaaaaaaaaaaaaaaaaaaaaaaaaaaaaaaaaaaaaaaaaaaaaaaa"/>
    <w:basedOn w:val="a4"/>
    <w:rsid w:val="001132E1"/>
  </w:style>
  <w:style w:type="paragraph" w:customStyle="1" w:styleId="20">
    <w:name w:val="с точкой 2"/>
    <w:basedOn w:val="1f"/>
    <w:link w:val="2f0"/>
    <w:qFormat/>
    <w:rsid w:val="000C656F"/>
    <w:pPr>
      <w:numPr>
        <w:numId w:val="49"/>
      </w:numPr>
    </w:pPr>
    <w:rPr>
      <w:rFonts w:eastAsiaTheme="majorEastAsia"/>
    </w:rPr>
  </w:style>
  <w:style w:type="paragraph" w:customStyle="1" w:styleId="22">
    <w:name w:val="с цифрой 2"/>
    <w:basedOn w:val="14"/>
    <w:link w:val="2f1"/>
    <w:qFormat/>
    <w:rsid w:val="003D436A"/>
    <w:pPr>
      <w:numPr>
        <w:numId w:val="50"/>
      </w:numPr>
      <w:ind w:left="1276" w:hanging="567"/>
    </w:pPr>
  </w:style>
  <w:style w:type="character" w:customStyle="1" w:styleId="2f0">
    <w:name w:val="с точкой 2 Знак"/>
    <w:basedOn w:val="1f0"/>
    <w:link w:val="20"/>
    <w:rsid w:val="000C656F"/>
    <w:rPr>
      <w:rFonts w:ascii="Times New Roman" w:eastAsiaTheme="majorEastAsia" w:hAnsi="Times New Roman" w:cs="Times New Roman"/>
      <w:color w:val="000000"/>
      <w:sz w:val="28"/>
      <w:szCs w:val="28"/>
      <w:lang w:eastAsia="ru-RU"/>
    </w:rPr>
  </w:style>
  <w:style w:type="character" w:customStyle="1" w:styleId="2f1">
    <w:name w:val="с цифрой 2 Знак"/>
    <w:basedOn w:val="1f1"/>
    <w:link w:val="22"/>
    <w:rsid w:val="003D436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HTML">
    <w:name w:val="HTML Code"/>
    <w:basedOn w:val="a4"/>
    <w:uiPriority w:val="99"/>
    <w:semiHidden/>
    <w:unhideWhenUsed/>
    <w:rsid w:val="00953D0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4"/>
    <w:rsid w:val="00666D04"/>
  </w:style>
  <w:style w:type="character" w:customStyle="1" w:styleId="mord">
    <w:name w:val="mord"/>
    <w:basedOn w:val="a4"/>
    <w:rsid w:val="00666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7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6923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7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5489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alty.yandex.ru/moskva/?utm_source=chatgpt.com" TargetMode="External"/><Relationship Id="rId18" Type="http://schemas.openxmlformats.org/officeDocument/2006/relationships/hyperlink" Target="https://cyberleninka.ru/article/n/metody-mashinnogo-obucheniya-v-issledovanii-rynka-zhiloy-nedvizhimosti?utm_source=chatgpt.com" TargetMode="External"/><Relationship Id="rId26" Type="http://schemas.openxmlformats.org/officeDocument/2006/relationships/hyperlink" Target="https://lightgbm.readthedocs.io/en/latest/" TargetMode="External"/><Relationship Id="rId39" Type="http://schemas.openxmlformats.org/officeDocument/2006/relationships/hyperlink" Target="https://tailwindcss.com/docs" TargetMode="External"/><Relationship Id="rId21" Type="http://schemas.openxmlformats.org/officeDocument/2006/relationships/hyperlink" Target="https://besjournals.onlinelibrary.wiley.com/doi/full/10.1111/2041-210X.13107" TargetMode="External"/><Relationship Id="rId34" Type="http://schemas.openxmlformats.org/officeDocument/2006/relationships/hyperlink" Target="https://fastapi.tiangolo.com/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kldjournal.ru/jour/article/view/2392" TargetMode="External"/><Relationship Id="rId20" Type="http://schemas.openxmlformats.org/officeDocument/2006/relationships/hyperlink" Target="https://onlinelibrary.wiley.com/doi/10.1111/ecog.02881" TargetMode="External"/><Relationship Id="rId29" Type="http://schemas.openxmlformats.org/officeDocument/2006/relationships/hyperlink" Target="https://proceedings.neurips.cc/paper_files/paper/2017/hash/8a20a8621978632d76c43dfd28b67767-Abstract.html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ethen8181.github.io/machine-learning/ab_tests/quantile_regression/quantile_regression.html?utm_source=chatgpt.com" TargetMode="External"/><Relationship Id="rId32" Type="http://schemas.openxmlformats.org/officeDocument/2006/relationships/hyperlink" Target="https://docs.python.org/3/" TargetMode="External"/><Relationship Id="rId37" Type="http://schemas.openxmlformats.org/officeDocument/2006/relationships/hyperlink" Target="https://react.dev/" TargetMode="External"/><Relationship Id="rId40" Type="http://schemas.openxmlformats.org/officeDocument/2006/relationships/hyperlink" Target="https://sky.pro/wiki/python/metriki-kachestva-mashinnogo-obucheniya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vito.ru/rossiya/kvartiry/sdam" TargetMode="External"/><Relationship Id="rId23" Type="http://schemas.openxmlformats.org/officeDocument/2006/relationships/hyperlink" Target="https://gdijcks.github.io/posts/conformal-intro/" TargetMode="External"/><Relationship Id="rId28" Type="http://schemas.openxmlformats.org/officeDocument/2006/relationships/hyperlink" Target="https://xgboost.readthedocs.io/en/stable/" TargetMode="External"/><Relationship Id="rId36" Type="http://schemas.openxmlformats.org/officeDocument/2006/relationships/hyperlink" Target="https://h3geo.org/docs/?utm_source=chatgpt.com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cyberleninka.ru/article/n/modeli-massovoy-otsenki-nedvizhimosti-s-ispolzovaniem-metodov-mashinnogo-obucheniya" TargetMode="External"/><Relationship Id="rId31" Type="http://schemas.openxmlformats.org/officeDocument/2006/relationships/hyperlink" Target="https://cyberleninka.ru/article/n/ob-yasnimyy-iskusstvennyy-intellekt-obzor-metodo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cian.ru/analitika-nedvizhimosti/" TargetMode="External"/><Relationship Id="rId22" Type="http://schemas.openxmlformats.org/officeDocument/2006/relationships/hyperlink" Target="https://arxiv.org/abs/2107.07511" TargetMode="External"/><Relationship Id="rId27" Type="http://schemas.openxmlformats.org/officeDocument/2006/relationships/hyperlink" Target="https://catboost.ai/en/docs/" TargetMode="External"/><Relationship Id="rId30" Type="http://schemas.openxmlformats.org/officeDocument/2006/relationships/hyperlink" Target="https://shap.readthedocs.io/en/latest/" TargetMode="External"/><Relationship Id="rId35" Type="http://schemas.openxmlformats.org/officeDocument/2006/relationships/hyperlink" Target="https://postgis.net/documentation/?utm_source=chatgpt.com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www.cbr.ru/statistics/bank_sector/mortgage/Indicator_mortgage/0825/?utm_source=chatgpt.com" TargetMode="External"/><Relationship Id="rId17" Type="http://schemas.openxmlformats.org/officeDocument/2006/relationships/hyperlink" Target="https://cyberleninka.ru/article/n/primenenie-metodov-mashinnogo-obucheniya-v-otsenke-kommercheskoy-nedvizhimosti" TargetMode="External"/><Relationship Id="rId25" Type="http://schemas.openxmlformats.org/officeDocument/2006/relationships/hyperlink" Target="https://mapie.readthedocs.io/en/latest/" TargetMode="External"/><Relationship Id="rId33" Type="http://schemas.openxmlformats.org/officeDocument/2006/relationships/hyperlink" Target="https://go.dev/doc/" TargetMode="External"/><Relationship Id="rId38" Type="http://schemas.openxmlformats.org/officeDocument/2006/relationships/hyperlink" Target="https://nextjs.org/docs?utm_source=chatgpt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ste\Downloads\Telegram%20Desktop\&#1057;&#1090;&#1080;&#1083;&#1080;%20&#1090;&#1077;&#1082;&#1089;&#1090;&#1072;%20&#1076;&#1083;&#1103;%20&#1076;&#1080;&#1087;&#1083;&#1086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1D0BE-5E8C-43D7-B295-36A2C55CE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текста для диплома.dotx</Template>
  <TotalTime>61</TotalTime>
  <Pages>39</Pages>
  <Words>7752</Words>
  <Characters>44187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Nesterov</dc:creator>
  <cp:keywords/>
  <dc:description/>
  <cp:lastModifiedBy>Grigor Ogannisyan</cp:lastModifiedBy>
  <cp:revision>12</cp:revision>
  <cp:lastPrinted>2025-12-09T12:24:00Z</cp:lastPrinted>
  <dcterms:created xsi:type="dcterms:W3CDTF">2026-03-09T06:24:00Z</dcterms:created>
  <dcterms:modified xsi:type="dcterms:W3CDTF">2026-03-10T11:42:00Z</dcterms:modified>
</cp:coreProperties>
</file>